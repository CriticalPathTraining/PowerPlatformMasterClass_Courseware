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01738" w14:textId="5BD1E71E" w:rsidR="00D971EC" w:rsidRDefault="00442F53" w:rsidP="00D971EC">
      <w:pPr>
        <w:pStyle w:val="Heading2"/>
      </w:pPr>
      <w:r>
        <w:t>Working with t</w:t>
      </w:r>
      <w:r w:rsidR="00DF4819">
        <w:t>he Common D</w:t>
      </w:r>
      <w:r>
        <w:t>ata Service</w:t>
      </w:r>
    </w:p>
    <w:p w14:paraId="5AA7803B" w14:textId="77777777" w:rsidR="00D971EC" w:rsidRPr="005C7841" w:rsidRDefault="00D971EC" w:rsidP="00D971EC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>
        <w:t>60</w:t>
      </w:r>
      <w:r w:rsidRPr="005C7841">
        <w:t xml:space="preserve"> minutes</w:t>
      </w:r>
    </w:p>
    <w:p w14:paraId="66EF3CCF" w14:textId="12DF7D01" w:rsidR="00D971EC" w:rsidRPr="005C7841" w:rsidRDefault="00D971EC" w:rsidP="00D971EC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061EB5">
        <w:t>C:\Student\Modules\0</w:t>
      </w:r>
      <w:r w:rsidR="005B3956">
        <w:t>7</w:t>
      </w:r>
      <w:r>
        <w:t>_</w:t>
      </w:r>
      <w:r w:rsidR="00BC21E4" w:rsidRPr="00BC21E4">
        <w:t>CommonDataService</w:t>
      </w:r>
      <w:r>
        <w:t>\Lab</w:t>
      </w:r>
    </w:p>
    <w:p w14:paraId="49EF9D28" w14:textId="16064B68" w:rsidR="00C939F8" w:rsidRDefault="00D971EC" w:rsidP="00B00A48">
      <w:pPr>
        <w:pStyle w:val="LabExerciseCallout"/>
      </w:pPr>
      <w:r w:rsidRPr="005C7841">
        <w:rPr>
          <w:b/>
        </w:rPr>
        <w:t>Lab Overview</w:t>
      </w:r>
      <w:r w:rsidRPr="005C7841">
        <w:t>:</w:t>
      </w:r>
      <w:r>
        <w:rPr>
          <w:rFonts w:cs="Arial"/>
          <w:lang w:val="en"/>
        </w:rPr>
        <w:t xml:space="preserve"> </w:t>
      </w:r>
      <w:r w:rsidR="00805FBA">
        <w:t xml:space="preserve">In this lab, you will begin by using the </w:t>
      </w:r>
      <w:r w:rsidR="00B333E1">
        <w:t>Power Apps</w:t>
      </w:r>
      <w:r w:rsidR="00805FBA">
        <w:t xml:space="preserve"> admin center to create a new </w:t>
      </w:r>
      <w:r w:rsidR="00B333E1">
        <w:t>Power Apps</w:t>
      </w:r>
      <w:r w:rsidR="00805FBA">
        <w:t xml:space="preserve"> environment </w:t>
      </w:r>
      <w:r w:rsidR="00E20E4A">
        <w:t xml:space="preserve">which is provisioned with </w:t>
      </w:r>
      <w:r w:rsidR="00805FBA">
        <w:t xml:space="preserve">a new CDS for Apps database. </w:t>
      </w:r>
      <w:r w:rsidR="00E20E4A">
        <w:t xml:space="preserve">After creating the CDS for Apps database, you will inspect the set of standard entities and then </w:t>
      </w:r>
      <w:r w:rsidR="00805FBA">
        <w:t xml:space="preserve">you will create a canvas app to add, view and update contacts within the CDS. After that, you will use the new </w:t>
      </w:r>
      <w:r w:rsidR="00B333E1">
        <w:t>Power Apps</w:t>
      </w:r>
      <w:r w:rsidR="00805FBA">
        <w:t xml:space="preserve"> preview support to create a model-driven app </w:t>
      </w:r>
      <w:r w:rsidR="00E20E4A">
        <w:t>which is also designed to add, view and update contact</w:t>
      </w:r>
      <w:r w:rsidR="00805FBA">
        <w:t xml:space="preserve"> </w:t>
      </w:r>
      <w:r w:rsidR="00E20E4A">
        <w:t xml:space="preserve">data </w:t>
      </w:r>
      <w:r w:rsidR="00805FBA">
        <w:t>within the CDS</w:t>
      </w:r>
      <w:r w:rsidR="00E20E4A">
        <w:t xml:space="preserve"> database</w:t>
      </w:r>
      <w:r w:rsidR="00805FBA">
        <w:t>.</w:t>
      </w:r>
    </w:p>
    <w:p w14:paraId="740AD59F" w14:textId="23AB2417" w:rsidR="00805FBA" w:rsidRDefault="00805FBA" w:rsidP="00B00A48">
      <w:pPr>
        <w:pStyle w:val="LabExerciseCallout"/>
      </w:pPr>
      <w:r w:rsidRPr="00805FBA">
        <w:rPr>
          <w:b/>
        </w:rPr>
        <w:t>Lab Prerequisite</w:t>
      </w:r>
      <w:r>
        <w:t>: This lab assumes you completed lab 1 where you created a Power</w:t>
      </w:r>
      <w:r w:rsidR="00B333E1">
        <w:t xml:space="preserve"> </w:t>
      </w:r>
      <w:r>
        <w:t xml:space="preserve">Apps </w:t>
      </w:r>
      <w:r w:rsidR="00B333E1">
        <w:t xml:space="preserve">per user plan trial </w:t>
      </w:r>
      <w:r>
        <w:t>subscription and assigned a Power</w:t>
      </w:r>
      <w:r w:rsidR="00B333E1">
        <w:t xml:space="preserve"> </w:t>
      </w:r>
      <w:r>
        <w:t xml:space="preserve">Apps </w:t>
      </w:r>
      <w:r w:rsidR="00B333E1">
        <w:t xml:space="preserve">per user plan </w:t>
      </w:r>
      <w:r>
        <w:t xml:space="preserve">license to the primary </w:t>
      </w:r>
      <w:r w:rsidR="00E20E4A">
        <w:t xml:space="preserve">Office 365 </w:t>
      </w:r>
      <w:r>
        <w:t>user account you have been using. If you have not already configured your Office 365 account with a Power</w:t>
      </w:r>
      <w:r w:rsidR="00B333E1">
        <w:t xml:space="preserve"> </w:t>
      </w:r>
      <w:r>
        <w:t xml:space="preserve">Apps </w:t>
      </w:r>
      <w:r w:rsidR="00B333E1">
        <w:t xml:space="preserve">per user </w:t>
      </w:r>
      <w:r>
        <w:t xml:space="preserve">plan license, you complete </w:t>
      </w:r>
      <w:r w:rsidR="00EE220B">
        <w:t xml:space="preserve">all of </w:t>
      </w:r>
      <w:r>
        <w:t xml:space="preserve">exercise </w:t>
      </w:r>
      <w:r w:rsidR="00EE220B">
        <w:t>2</w:t>
      </w:r>
      <w:r>
        <w:t xml:space="preserve"> </w:t>
      </w:r>
      <w:r w:rsidR="00E20E4A">
        <w:t xml:space="preserve">of lab 1 </w:t>
      </w:r>
      <w:r>
        <w:t>before you begin working on this lab.</w:t>
      </w:r>
    </w:p>
    <w:p w14:paraId="086CE20C" w14:textId="0CB9BB32" w:rsidR="00C939F8" w:rsidRDefault="00C939F8" w:rsidP="00E23E94">
      <w:pPr>
        <w:pStyle w:val="Heading3"/>
      </w:pPr>
      <w:bookmarkStart w:id="0" w:name="_Toc57927"/>
      <w:r>
        <w:t xml:space="preserve">Exercise 1: </w:t>
      </w:r>
      <w:bookmarkEnd w:id="0"/>
      <w:r w:rsidR="00DF4819">
        <w:t xml:space="preserve">Create a New </w:t>
      </w:r>
      <w:r w:rsidR="00B333E1">
        <w:t>Power Apps</w:t>
      </w:r>
      <w:r w:rsidR="00DF4819">
        <w:t xml:space="preserve"> Environment </w:t>
      </w:r>
      <w:r w:rsidR="00A6720B">
        <w:t>with a CDS Database</w:t>
      </w:r>
    </w:p>
    <w:p w14:paraId="5428AA05" w14:textId="11793989" w:rsidR="00C939F8" w:rsidRDefault="00700FB8" w:rsidP="00E23E94">
      <w:pPr>
        <w:pStyle w:val="LabExerciseLeadIn"/>
      </w:pPr>
      <w:r>
        <w:t>In this exercise, you</w:t>
      </w:r>
      <w:r w:rsidR="00805FBA">
        <w:t xml:space="preserve"> </w:t>
      </w:r>
      <w:r w:rsidR="00E20E4A">
        <w:t xml:space="preserve">will </w:t>
      </w:r>
      <w:r w:rsidR="00805FBA">
        <w:t xml:space="preserve">create a new </w:t>
      </w:r>
      <w:r w:rsidR="00B333E1">
        <w:t>Power Apps</w:t>
      </w:r>
      <w:r w:rsidR="00805FBA">
        <w:t xml:space="preserve"> environment with a new CDS database</w:t>
      </w:r>
      <w:r w:rsidR="00C07CAA">
        <w:t>. After that, you will begin the provisioning process to create a Power Apps portal.</w:t>
      </w:r>
    </w:p>
    <w:p w14:paraId="3062371D" w14:textId="57DAF5BC" w:rsidR="00EE220B" w:rsidRDefault="0067322E" w:rsidP="00EE220B">
      <w:pPr>
        <w:pStyle w:val="LabStepNumbered"/>
        <w:numPr>
          <w:ilvl w:val="0"/>
          <w:numId w:val="9"/>
        </w:numPr>
      </w:pPr>
      <w:r>
        <w:t xml:space="preserve">Make sure you have a </w:t>
      </w:r>
      <w:r w:rsidR="00B333E1">
        <w:rPr>
          <w:b/>
        </w:rPr>
        <w:t>Power Apps</w:t>
      </w:r>
      <w:r w:rsidRPr="00C07CAA">
        <w:rPr>
          <w:b/>
        </w:rPr>
        <w:t xml:space="preserve"> </w:t>
      </w:r>
      <w:r w:rsidR="00B333E1">
        <w:rPr>
          <w:b/>
        </w:rPr>
        <w:t xml:space="preserve">per user </w:t>
      </w:r>
      <w:r>
        <w:t>license</w:t>
      </w:r>
      <w:r w:rsidR="00EE220B">
        <w:t>.</w:t>
      </w:r>
    </w:p>
    <w:p w14:paraId="42E9311F" w14:textId="050F376A" w:rsidR="00EE220B" w:rsidRDefault="00EE220B" w:rsidP="00EE220B">
      <w:pPr>
        <w:pStyle w:val="LabStepNumberedLevel2"/>
      </w:pPr>
      <w:r>
        <w:t xml:space="preserve">In the browser, navigate the </w:t>
      </w:r>
      <w:r w:rsidR="00B333E1">
        <w:t>Power Apps</w:t>
      </w:r>
      <w:r>
        <w:t xml:space="preserve"> Maker portal at </w:t>
      </w:r>
      <w:hyperlink r:id="rId8" w:history="1">
        <w:r>
          <w:rPr>
            <w:rStyle w:val="Hyperlink"/>
          </w:rPr>
          <w:t>https://make.</w:t>
        </w:r>
        <w:r w:rsidR="00B333E1">
          <w:rPr>
            <w:rStyle w:val="Hyperlink"/>
          </w:rPr>
          <w:t>Power Apps</w:t>
        </w:r>
        <w:r>
          <w:rPr>
            <w:rStyle w:val="Hyperlink"/>
          </w:rPr>
          <w:t>.com</w:t>
        </w:r>
      </w:hyperlink>
      <w:r>
        <w:t>.</w:t>
      </w:r>
    </w:p>
    <w:p w14:paraId="070E4716" w14:textId="32691372" w:rsidR="00EE220B" w:rsidRDefault="00EE220B" w:rsidP="00EE220B">
      <w:pPr>
        <w:pStyle w:val="LabStepScreenshotLevel2"/>
      </w:pPr>
      <w:r>
        <w:drawing>
          <wp:inline distT="0" distB="0" distL="0" distR="0" wp14:anchorId="40479E7F" wp14:editId="76601261">
            <wp:extent cx="5821748" cy="895350"/>
            <wp:effectExtent l="19050" t="19050" r="26670" b="190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9216"/>
                    <a:stretch/>
                  </pic:blipFill>
                  <pic:spPr bwMode="auto">
                    <a:xfrm>
                      <a:off x="0" y="0"/>
                      <a:ext cx="5914211" cy="9095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BBC8" w14:textId="77777777" w:rsidR="00EE220B" w:rsidRDefault="00EE220B" w:rsidP="00EE220B">
      <w:pPr>
        <w:pStyle w:val="LabStepNumberedLevel2"/>
      </w:pPr>
      <w:r>
        <w:t xml:space="preserve">Drop down the menu with the gear icon in the upper right of the page and select the </w:t>
      </w:r>
      <w:r>
        <w:rPr>
          <w:b/>
        </w:rPr>
        <w:t xml:space="preserve">Plan(s) </w:t>
      </w:r>
      <w:r>
        <w:t>command.</w:t>
      </w:r>
    </w:p>
    <w:p w14:paraId="5B35C89D" w14:textId="5A1F10D1" w:rsidR="00EE220B" w:rsidRDefault="00EE220B" w:rsidP="00EE220B">
      <w:pPr>
        <w:pStyle w:val="LabStepScreenshotLevel2"/>
      </w:pPr>
      <w:r>
        <w:drawing>
          <wp:inline distT="0" distB="0" distL="0" distR="0" wp14:anchorId="41EF340A" wp14:editId="05CFA27F">
            <wp:extent cx="1676746" cy="1110575"/>
            <wp:effectExtent l="19050" t="19050" r="19050" b="139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807" cy="1137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E0A86" w14:textId="54172576" w:rsidR="00EE220B" w:rsidRDefault="00EE220B" w:rsidP="00EE220B">
      <w:pPr>
        <w:pStyle w:val="LabStepNumberedLevel2"/>
      </w:pPr>
      <w:r>
        <w:t xml:space="preserve">You should be able to verify that you have </w:t>
      </w:r>
      <w:r w:rsidR="00B333E1">
        <w:t>a Power Apps Per User Plan</w:t>
      </w:r>
      <w:r>
        <w:t>.</w:t>
      </w:r>
    </w:p>
    <w:p w14:paraId="67C68833" w14:textId="61CBD8D1" w:rsidR="00EE220B" w:rsidRDefault="00B333E1" w:rsidP="00EE220B">
      <w:pPr>
        <w:pStyle w:val="LabStepScreenshotLevel2"/>
      </w:pPr>
      <w:r>
        <w:drawing>
          <wp:inline distT="0" distB="0" distL="0" distR="0" wp14:anchorId="41CEFA71" wp14:editId="1D8C7822">
            <wp:extent cx="2107070" cy="782489"/>
            <wp:effectExtent l="19050" t="19050" r="26670" b="1778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02" cy="790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7E2FB0" w14:textId="6E7F7964" w:rsidR="00EE220B" w:rsidRDefault="00EE220B" w:rsidP="00EE220B">
      <w:pPr>
        <w:pStyle w:val="LabStepNumbered"/>
      </w:pPr>
      <w:r>
        <w:t xml:space="preserve">Create a new </w:t>
      </w:r>
      <w:r w:rsidR="00B333E1">
        <w:t>Power Apps</w:t>
      </w:r>
      <w:r>
        <w:t xml:space="preserve"> environment with a Common data Service database.</w:t>
      </w:r>
    </w:p>
    <w:p w14:paraId="05240CB3" w14:textId="77777777" w:rsidR="0067322E" w:rsidRDefault="0067322E" w:rsidP="0067322E">
      <w:pPr>
        <w:pStyle w:val="LabStepNumberedLevel2"/>
      </w:pPr>
      <w:r>
        <w:t xml:space="preserve">Drop down the menu with the gear icon in the upper right of the page and select the </w:t>
      </w:r>
      <w:r w:rsidRPr="000963EE">
        <w:rPr>
          <w:b/>
        </w:rPr>
        <w:t>Admin center</w:t>
      </w:r>
      <w:r>
        <w:t xml:space="preserve"> command.</w:t>
      </w:r>
    </w:p>
    <w:p w14:paraId="5307E19A" w14:textId="77777777" w:rsidR="0067322E" w:rsidRDefault="0067322E" w:rsidP="0067322E">
      <w:pPr>
        <w:pStyle w:val="LabStepScreenshotLevel2"/>
      </w:pPr>
      <w:r>
        <w:drawing>
          <wp:inline distT="0" distB="0" distL="0" distR="0" wp14:anchorId="7066C216" wp14:editId="2C057783">
            <wp:extent cx="1559559" cy="828033"/>
            <wp:effectExtent l="19050" t="19050" r="22225" b="1079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26" cy="839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F86C53" w14:textId="66F579D7" w:rsidR="00EE220B" w:rsidRDefault="00EE220B" w:rsidP="00EE220B">
      <w:pPr>
        <w:pStyle w:val="LabStepNumberedLevel2"/>
      </w:pPr>
      <w:r>
        <w:lastRenderedPageBreak/>
        <w:t xml:space="preserve">In the </w:t>
      </w:r>
      <w:r w:rsidRPr="000963EE">
        <w:rPr>
          <w:b/>
        </w:rPr>
        <w:t>Power Platform Admin center</w:t>
      </w:r>
      <w:r>
        <w:t xml:space="preserve">, click the </w:t>
      </w:r>
      <w:r w:rsidRPr="000963EE">
        <w:rPr>
          <w:b/>
        </w:rPr>
        <w:t>Environments</w:t>
      </w:r>
      <w:r>
        <w:t xml:space="preserve"> link in the left navigation.</w:t>
      </w:r>
    </w:p>
    <w:p w14:paraId="5D606984" w14:textId="1E2204BD" w:rsidR="00EE220B" w:rsidRDefault="0067322E" w:rsidP="00EE220B">
      <w:pPr>
        <w:pStyle w:val="LabStepScreenshotLevel2"/>
      </w:pPr>
      <w:r>
        <w:drawing>
          <wp:inline distT="0" distB="0" distL="0" distR="0" wp14:anchorId="09704C8B" wp14:editId="52163353">
            <wp:extent cx="4875003" cy="1174683"/>
            <wp:effectExtent l="19050" t="19050" r="20955" b="260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11" cy="11841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13C84" w14:textId="77777777" w:rsidR="00EE220B" w:rsidRDefault="00EE220B" w:rsidP="00EE220B">
      <w:pPr>
        <w:pStyle w:val="LabStepNumberedLevel2"/>
      </w:pPr>
      <w:r>
        <w:t xml:space="preserve">Click the </w:t>
      </w:r>
      <w:r w:rsidRPr="00E6765F">
        <w:rPr>
          <w:b/>
        </w:rPr>
        <w:t>+ New</w:t>
      </w:r>
      <w:r>
        <w:t xml:space="preserve"> button to create a new environment.</w:t>
      </w:r>
    </w:p>
    <w:p w14:paraId="6A0B34D8" w14:textId="77777777" w:rsidR="00EE220B" w:rsidRDefault="00EE220B" w:rsidP="00EE220B">
      <w:pPr>
        <w:pStyle w:val="LabStepScreenshotLevel2"/>
      </w:pPr>
      <w:r>
        <w:drawing>
          <wp:inline distT="0" distB="0" distL="0" distR="0" wp14:anchorId="0F2E87C4" wp14:editId="372A0B7D">
            <wp:extent cx="3157287" cy="917247"/>
            <wp:effectExtent l="19050" t="19050" r="2413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06" cy="94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F738B5" w14:textId="77777777" w:rsidR="00EE220B" w:rsidRDefault="00EE220B" w:rsidP="00EE220B">
      <w:pPr>
        <w:pStyle w:val="LabStepNumberedLevel2"/>
      </w:pPr>
      <w:r>
        <w:t xml:space="preserve">In the </w:t>
      </w:r>
      <w:r w:rsidRPr="007A64C7">
        <w:rPr>
          <w:b/>
        </w:rPr>
        <w:t>New environment</w:t>
      </w:r>
      <w:r>
        <w:t xml:space="preserve"> pane on the right, enter a Name of </w:t>
      </w:r>
      <w:r>
        <w:rPr>
          <w:b/>
        </w:rPr>
        <w:t>My Dev Environment</w:t>
      </w:r>
      <w:r>
        <w:t>.</w:t>
      </w:r>
    </w:p>
    <w:p w14:paraId="0947435C" w14:textId="77777777" w:rsidR="00EE220B" w:rsidRDefault="00EE220B" w:rsidP="00EE220B">
      <w:pPr>
        <w:pStyle w:val="LabStepScreenshotLevel2"/>
      </w:pPr>
      <w:r>
        <w:drawing>
          <wp:inline distT="0" distB="0" distL="0" distR="0" wp14:anchorId="35CFF393" wp14:editId="2F959ADB">
            <wp:extent cx="1697455" cy="823225"/>
            <wp:effectExtent l="19050" t="19050" r="17145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/>
                    <a:stretch/>
                  </pic:blipFill>
                  <pic:spPr bwMode="auto">
                    <a:xfrm>
                      <a:off x="0" y="0"/>
                      <a:ext cx="1752114" cy="849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6E97" w14:textId="303CB28C" w:rsidR="0067322E" w:rsidRDefault="0067322E" w:rsidP="00EE220B">
      <w:pPr>
        <w:pStyle w:val="LabStepNumberedLevel2"/>
      </w:pPr>
      <w:r>
        <w:t>Leave the</w:t>
      </w:r>
      <w:r w:rsidR="009A66F7">
        <w:t xml:space="preserve"> environment</w:t>
      </w:r>
      <w:r>
        <w:t xml:space="preserve"> </w:t>
      </w:r>
      <w:r w:rsidRPr="0067322E">
        <w:rPr>
          <w:b/>
        </w:rPr>
        <w:t>Type</w:t>
      </w:r>
      <w:r>
        <w:t xml:space="preserve"> setting with its default value of </w:t>
      </w:r>
      <w:r w:rsidR="00B333E1">
        <w:rPr>
          <w:b/>
        </w:rPr>
        <w:t>Trial</w:t>
      </w:r>
      <w:r>
        <w:t>.</w:t>
      </w:r>
    </w:p>
    <w:p w14:paraId="0DEFDE77" w14:textId="09D69554" w:rsidR="00EE220B" w:rsidRDefault="00EE220B" w:rsidP="00EE220B">
      <w:pPr>
        <w:pStyle w:val="LabStepNumberedLevel2"/>
      </w:pPr>
      <w:r>
        <w:t xml:space="preserve">Make sure you enable the option </w:t>
      </w:r>
      <w:r w:rsidRPr="00FC6B85">
        <w:rPr>
          <w:b/>
        </w:rPr>
        <w:t>Create a database for this environment</w:t>
      </w:r>
      <w:r>
        <w:t>.</w:t>
      </w:r>
    </w:p>
    <w:p w14:paraId="46363DFE" w14:textId="77777777" w:rsidR="00EE220B" w:rsidRDefault="00EE220B" w:rsidP="00EE220B">
      <w:pPr>
        <w:pStyle w:val="LabStepNumberedLevel2"/>
      </w:pPr>
      <w:r>
        <w:t xml:space="preserve">Once you have filled out the </w:t>
      </w:r>
      <w:r w:rsidRPr="00FC6B85">
        <w:rPr>
          <w:b/>
        </w:rPr>
        <w:t>New environment</w:t>
      </w:r>
      <w:r>
        <w:t xml:space="preserve"> pane, click </w:t>
      </w:r>
      <w:r w:rsidRPr="00FC6B85">
        <w:rPr>
          <w:b/>
        </w:rPr>
        <w:t>Next</w:t>
      </w:r>
      <w:r>
        <w:t>.</w:t>
      </w:r>
    </w:p>
    <w:p w14:paraId="29F50D0C" w14:textId="4773F8D7" w:rsidR="00EE220B" w:rsidRDefault="00B333E1" w:rsidP="00EE220B">
      <w:pPr>
        <w:pStyle w:val="LabStepScreenshotLevel2"/>
      </w:pPr>
      <w:r>
        <w:drawing>
          <wp:inline distT="0" distB="0" distL="0" distR="0" wp14:anchorId="622D1C08" wp14:editId="55063AD6">
            <wp:extent cx="1665371" cy="2671535"/>
            <wp:effectExtent l="19050" t="19050" r="11430" b="1460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967" cy="271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>’</w:t>
      </w:r>
    </w:p>
    <w:p w14:paraId="471E1916" w14:textId="05B1E7D3" w:rsidR="00B333E1" w:rsidRDefault="00B333E1" w:rsidP="00B333E1">
      <w:pPr>
        <w:pStyle w:val="LabExerciseCallout"/>
      </w:pPr>
      <w:r>
        <w:t>As of January of 2020, the Power Platform only allows users with a trial licenses to create trial environments. You will need to paid license to create a production environment or to promote a trial environment to a production environment</w:t>
      </w:r>
    </w:p>
    <w:p w14:paraId="25B87680" w14:textId="2EE681F9" w:rsidR="00EE220B" w:rsidRDefault="00EE220B" w:rsidP="00DE7AAD">
      <w:pPr>
        <w:pStyle w:val="LabStepNumberedLevel2"/>
      </w:pPr>
      <w:r>
        <w:lastRenderedPageBreak/>
        <w:t xml:space="preserve">Leave </w:t>
      </w:r>
      <w:r w:rsidR="0067322E">
        <w:t>all the</w:t>
      </w:r>
      <w:r>
        <w:t xml:space="preserve"> default setting</w:t>
      </w:r>
      <w:r w:rsidR="0067322E">
        <w:t>s</w:t>
      </w:r>
      <w:r>
        <w:t xml:space="preserve"> on the </w:t>
      </w:r>
      <w:r w:rsidRPr="0067322E">
        <w:rPr>
          <w:b/>
        </w:rPr>
        <w:t>Add database</w:t>
      </w:r>
      <w:r>
        <w:t xml:space="preserve"> pane as shown in the following screenshot </w:t>
      </w:r>
      <w:r w:rsidR="0067322E">
        <w:t>and c</w:t>
      </w:r>
      <w:r>
        <w:t xml:space="preserve">lick </w:t>
      </w:r>
      <w:r w:rsidRPr="0067322E">
        <w:rPr>
          <w:b/>
        </w:rPr>
        <w:t>Save</w:t>
      </w:r>
      <w:r>
        <w:t>.</w:t>
      </w:r>
    </w:p>
    <w:p w14:paraId="30A6E2BE" w14:textId="7C31960B" w:rsidR="00EE220B" w:rsidRDefault="0067322E" w:rsidP="00EE220B">
      <w:pPr>
        <w:pStyle w:val="LabStepScreenshotLevel2"/>
      </w:pPr>
      <w:r>
        <w:drawing>
          <wp:inline distT="0" distB="0" distL="0" distR="0" wp14:anchorId="670473AC" wp14:editId="0210806B">
            <wp:extent cx="2081606" cy="4529947"/>
            <wp:effectExtent l="19050" t="19050" r="13970" b="2349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63" cy="4536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556F7D" w14:textId="1E426B52" w:rsidR="00EE220B" w:rsidRDefault="00EE220B" w:rsidP="00EE220B">
      <w:pPr>
        <w:pStyle w:val="LabStepNumberedLevel2"/>
      </w:pPr>
      <w:r>
        <w:t xml:space="preserve">You should now see the new environment in the tenant </w:t>
      </w:r>
      <w:r w:rsidRPr="00FC6B85">
        <w:rPr>
          <w:b/>
        </w:rPr>
        <w:t>Environments</w:t>
      </w:r>
      <w:r>
        <w:t xml:space="preserve"> list with a </w:t>
      </w:r>
      <w:r w:rsidRPr="00FC6B85">
        <w:rPr>
          <w:b/>
        </w:rPr>
        <w:t>State</w:t>
      </w:r>
      <w:r>
        <w:t xml:space="preserve"> o</w:t>
      </w:r>
      <w:r w:rsidR="009A66F7">
        <w:t>f</w:t>
      </w:r>
      <w:r>
        <w:t xml:space="preserve"> </w:t>
      </w:r>
      <w:r w:rsidRPr="00FC6B85">
        <w:rPr>
          <w:b/>
        </w:rPr>
        <w:t>PreparingInstance</w:t>
      </w:r>
      <w:r>
        <w:t>.</w:t>
      </w:r>
    </w:p>
    <w:p w14:paraId="21A2C76F" w14:textId="7F97689B" w:rsidR="00EE220B" w:rsidRDefault="001A7747" w:rsidP="00EE220B">
      <w:pPr>
        <w:pStyle w:val="LabStepScreenshotLevel2"/>
      </w:pPr>
      <w:r>
        <w:drawing>
          <wp:inline distT="0" distB="0" distL="0" distR="0" wp14:anchorId="6E1BD3C3" wp14:editId="24E97457">
            <wp:extent cx="4408571" cy="1058106"/>
            <wp:effectExtent l="19050" t="19050" r="11430" b="2794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92" cy="1079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9A990" w14:textId="07D78BE1" w:rsidR="00EE220B" w:rsidRDefault="00EE220B" w:rsidP="00EE220B">
      <w:pPr>
        <w:pStyle w:val="LabStepNumberedLevel2"/>
      </w:pPr>
      <w:r>
        <w:t xml:space="preserve">Refresh the </w:t>
      </w:r>
      <w:r w:rsidRPr="0067322E">
        <w:rPr>
          <w:b/>
        </w:rPr>
        <w:t>Environments</w:t>
      </w:r>
      <w:r>
        <w:t xml:space="preserve"> list every 30 seconds </w:t>
      </w:r>
      <w:r w:rsidR="009A66F7">
        <w:t xml:space="preserve">or so </w:t>
      </w:r>
      <w:r>
        <w:t xml:space="preserve">until you see that he </w:t>
      </w:r>
      <w:r w:rsidRPr="00FC6B85">
        <w:rPr>
          <w:b/>
        </w:rPr>
        <w:t>State</w:t>
      </w:r>
      <w:r>
        <w:t xml:space="preserve"> has turned to </w:t>
      </w:r>
      <w:r w:rsidRPr="00FC6B85">
        <w:rPr>
          <w:b/>
        </w:rPr>
        <w:t>Ready</w:t>
      </w:r>
      <w:r>
        <w:t>.</w:t>
      </w:r>
    </w:p>
    <w:p w14:paraId="5F7AFB03" w14:textId="6D733F41" w:rsidR="00EE220B" w:rsidRDefault="001A7747" w:rsidP="00EE220B">
      <w:pPr>
        <w:pStyle w:val="LabStepScreenshotLevel2"/>
      </w:pPr>
      <w:r>
        <w:drawing>
          <wp:inline distT="0" distB="0" distL="0" distR="0" wp14:anchorId="6BA7C8DA" wp14:editId="5DDBD220">
            <wp:extent cx="4413759" cy="1127960"/>
            <wp:effectExtent l="19050" t="19050" r="25400" b="1524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186" cy="1136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FC8C1E" w14:textId="3FA910F7" w:rsidR="00EE220B" w:rsidRDefault="009A66F7" w:rsidP="00EE220B">
      <w:pPr>
        <w:pStyle w:val="LabStepNumbered"/>
      </w:pPr>
      <w:r>
        <w:lastRenderedPageBreak/>
        <w:t xml:space="preserve">Move the Power Apps maker portal over to work with your new </w:t>
      </w:r>
      <w:r w:rsidR="00B333E1">
        <w:t>Power Apps</w:t>
      </w:r>
      <w:r w:rsidR="00EE220B">
        <w:t xml:space="preserve"> environment.</w:t>
      </w:r>
    </w:p>
    <w:p w14:paraId="72980F32" w14:textId="2C9E4D72" w:rsidR="00EE220B" w:rsidRDefault="00EE220B" w:rsidP="00EE220B">
      <w:pPr>
        <w:pStyle w:val="LabStepNumberedLevel2"/>
      </w:pPr>
      <w:r>
        <w:t xml:space="preserve">Return to the </w:t>
      </w:r>
      <w:r w:rsidR="00B333E1">
        <w:t>Power Apps</w:t>
      </w:r>
      <w:r>
        <w:t xml:space="preserve"> Maker portal at </w:t>
      </w:r>
      <w:hyperlink r:id="rId20" w:history="1">
        <w:r>
          <w:rPr>
            <w:rStyle w:val="Hyperlink"/>
          </w:rPr>
          <w:t>https://make.</w:t>
        </w:r>
        <w:r w:rsidR="00B333E1">
          <w:rPr>
            <w:rStyle w:val="Hyperlink"/>
          </w:rPr>
          <w:t>Power Apps</w:t>
        </w:r>
        <w:r>
          <w:rPr>
            <w:rStyle w:val="Hyperlink"/>
          </w:rPr>
          <w:t>.com</w:t>
        </w:r>
      </w:hyperlink>
      <w:r>
        <w:t>.</w:t>
      </w:r>
    </w:p>
    <w:p w14:paraId="4E8BE920" w14:textId="3C8BE5B7" w:rsidR="00EE220B" w:rsidRDefault="00EE220B" w:rsidP="00EE220B">
      <w:pPr>
        <w:pStyle w:val="LabStepNumberedLevel2"/>
      </w:pPr>
      <w:r>
        <w:t>Refresh the page</w:t>
      </w:r>
      <w:r w:rsidRPr="00FC6B85">
        <w:t xml:space="preserve"> </w:t>
      </w:r>
      <w:r>
        <w:t xml:space="preserve">at </w:t>
      </w:r>
      <w:hyperlink r:id="rId21" w:history="1">
        <w:r w:rsidRPr="00926C9A">
          <w:rPr>
            <w:rStyle w:val="Hyperlink"/>
          </w:rPr>
          <w:t>https://make.</w:t>
        </w:r>
        <w:r w:rsidR="00B333E1">
          <w:rPr>
            <w:rStyle w:val="Hyperlink"/>
          </w:rPr>
          <w:t>Power Apps</w:t>
        </w:r>
        <w:r w:rsidRPr="00926C9A">
          <w:rPr>
            <w:rStyle w:val="Hyperlink"/>
          </w:rPr>
          <w:t>.com</w:t>
        </w:r>
      </w:hyperlink>
      <w:r>
        <w:t xml:space="preserve"> by pressing </w:t>
      </w:r>
      <w:r w:rsidRPr="00FC6B85">
        <w:rPr>
          <w:b/>
        </w:rPr>
        <w:t>{F5}</w:t>
      </w:r>
      <w:r>
        <w:t>.</w:t>
      </w:r>
    </w:p>
    <w:p w14:paraId="687B431E" w14:textId="3C45F5EE" w:rsidR="00EE220B" w:rsidRDefault="009A66F7" w:rsidP="00EE220B">
      <w:pPr>
        <w:pStyle w:val="LabStepNumberedLevel2"/>
      </w:pPr>
      <w:r>
        <w:t xml:space="preserve">Click the </w:t>
      </w:r>
      <w:r w:rsidR="00EE220B" w:rsidRPr="009A66F7">
        <w:rPr>
          <w:b/>
        </w:rPr>
        <w:t>Environment</w:t>
      </w:r>
      <w:r>
        <w:t xml:space="preserve"> </w:t>
      </w:r>
      <w:r w:rsidR="00EE220B">
        <w:t xml:space="preserve">menu at </w:t>
      </w:r>
      <w:r>
        <w:t>t</w:t>
      </w:r>
      <w:r w:rsidR="00EE220B">
        <w:t>he top right of the page</w:t>
      </w:r>
      <w:r>
        <w:t xml:space="preserve"> to drop down the environment selector menu.</w:t>
      </w:r>
    </w:p>
    <w:p w14:paraId="5BCAD593" w14:textId="0B3B2DE0" w:rsidR="00EE220B" w:rsidRDefault="0049618B" w:rsidP="00EE220B">
      <w:pPr>
        <w:pStyle w:val="LabStepScreenshotLevel2"/>
      </w:pPr>
      <w:r>
        <w:drawing>
          <wp:inline distT="0" distB="0" distL="0" distR="0" wp14:anchorId="536BFCC2" wp14:editId="21EE1DE1">
            <wp:extent cx="3935095" cy="437072"/>
            <wp:effectExtent l="19050" t="19050" r="8255" b="203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69"/>
                    <a:stretch/>
                  </pic:blipFill>
                  <pic:spPr bwMode="auto">
                    <a:xfrm>
                      <a:off x="0" y="0"/>
                      <a:ext cx="3935095" cy="437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5607" w14:textId="1EB12A28" w:rsidR="00EE220B" w:rsidRDefault="00EE220B" w:rsidP="00EE220B">
      <w:pPr>
        <w:pStyle w:val="LabStepNumberedLevel2"/>
      </w:pPr>
      <w:r>
        <w:t xml:space="preserve">Switch over to the new environment you just created named </w:t>
      </w:r>
      <w:r w:rsidR="009A66F7">
        <w:rPr>
          <w:b/>
        </w:rPr>
        <w:t>My Dev Environment</w:t>
      </w:r>
      <w:r>
        <w:t>.</w:t>
      </w:r>
    </w:p>
    <w:p w14:paraId="63A0F40D" w14:textId="2D91D1CA" w:rsidR="00EE220B" w:rsidRDefault="0049618B" w:rsidP="00EE220B">
      <w:pPr>
        <w:pStyle w:val="LabStepScreenshotLevel2"/>
      </w:pPr>
      <w:r>
        <w:drawing>
          <wp:inline distT="0" distB="0" distL="0" distR="0" wp14:anchorId="57BD65AF" wp14:editId="1611E0AB">
            <wp:extent cx="2598872" cy="1751561"/>
            <wp:effectExtent l="19050" t="19050" r="11430" b="203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753" cy="177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2A03AE" w14:textId="16794299" w:rsidR="0049618B" w:rsidRDefault="0049618B" w:rsidP="0049618B">
      <w:pPr>
        <w:pStyle w:val="LabStepNumberedLevel2"/>
      </w:pPr>
      <w:r>
        <w:t xml:space="preserve">You should be able to confirm that the current environment has been switched over to </w:t>
      </w:r>
      <w:r w:rsidRPr="0049618B">
        <w:rPr>
          <w:b/>
        </w:rPr>
        <w:t>My Dev Environment</w:t>
      </w:r>
      <w:r>
        <w:t>.</w:t>
      </w:r>
    </w:p>
    <w:p w14:paraId="2B77B3D5" w14:textId="3BE7BDD2" w:rsidR="0049618B" w:rsidRDefault="0049618B" w:rsidP="00EE220B">
      <w:pPr>
        <w:pStyle w:val="LabStepScreenshotLevel2"/>
      </w:pPr>
      <w:r>
        <w:drawing>
          <wp:inline distT="0" distB="0" distL="0" distR="0" wp14:anchorId="07811B0E" wp14:editId="0285F040">
            <wp:extent cx="4153939" cy="457791"/>
            <wp:effectExtent l="19050" t="19050" r="18415" b="190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2" b="81777"/>
                    <a:stretch/>
                  </pic:blipFill>
                  <pic:spPr bwMode="auto">
                    <a:xfrm>
                      <a:off x="0" y="0"/>
                      <a:ext cx="4287461" cy="4725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80707" w14:textId="763CCB95" w:rsidR="009A66F7" w:rsidRDefault="009A66F7" w:rsidP="009A66F7">
      <w:pPr>
        <w:pStyle w:val="LabExerciseCallout"/>
      </w:pPr>
      <w:r>
        <w:t xml:space="preserve">It is not yet time for you to </w:t>
      </w:r>
      <w:r w:rsidR="008C583F">
        <w:t xml:space="preserve">begin </w:t>
      </w:r>
      <w:r>
        <w:t>work with a Power Apps portal. However, it take</w:t>
      </w:r>
      <w:r w:rsidR="00700909">
        <w:t>s</w:t>
      </w:r>
      <w:r>
        <w:t xml:space="preserve"> a </w:t>
      </w:r>
      <w:r w:rsidR="00700909">
        <w:t xml:space="preserve">long time </w:t>
      </w:r>
      <w:r>
        <w:t xml:space="preserve">to create a Power Apps portal. Therefore, you are going to begin the process to create a Power Apps portal now so it will be ready </w:t>
      </w:r>
      <w:r w:rsidR="00700909">
        <w:t xml:space="preserve">later on </w:t>
      </w:r>
      <w:r>
        <w:t>in a future lab exercise.</w:t>
      </w:r>
    </w:p>
    <w:p w14:paraId="138ECFEA" w14:textId="0691E1C6" w:rsidR="009A66F7" w:rsidRDefault="009A66F7" w:rsidP="009A66F7">
      <w:pPr>
        <w:pStyle w:val="LabStepNumbered"/>
      </w:pPr>
      <w:r>
        <w:t xml:space="preserve">Create a </w:t>
      </w:r>
      <w:r w:rsidR="00B333E1">
        <w:t>Power Apps</w:t>
      </w:r>
      <w:r>
        <w:t xml:space="preserve"> portal in your new </w:t>
      </w:r>
      <w:r w:rsidR="00B333E1">
        <w:t>Power Apps</w:t>
      </w:r>
      <w:r>
        <w:t xml:space="preserve"> environment.</w:t>
      </w:r>
    </w:p>
    <w:p w14:paraId="30BF88B1" w14:textId="7C44CA57" w:rsidR="00EE220B" w:rsidRDefault="00EE220B" w:rsidP="00EE220B">
      <w:pPr>
        <w:pStyle w:val="LabStepNumberedLevel2"/>
      </w:pPr>
      <w:r>
        <w:t xml:space="preserve">Click on the </w:t>
      </w:r>
      <w:r w:rsidRPr="00D55C36">
        <w:rPr>
          <w:b/>
        </w:rPr>
        <w:t>Portal from blank (preview)</w:t>
      </w:r>
      <w:r>
        <w:t xml:space="preserve"> tile to create a new </w:t>
      </w:r>
      <w:r w:rsidR="00B333E1">
        <w:t>Power Apps</w:t>
      </w:r>
      <w:r>
        <w:t xml:space="preserve"> portal.</w:t>
      </w:r>
    </w:p>
    <w:p w14:paraId="3EEBAC58" w14:textId="2BCF0E7F" w:rsidR="00EE220B" w:rsidRDefault="0049618B" w:rsidP="00EE220B">
      <w:pPr>
        <w:pStyle w:val="LabStepScreenshotLevel2"/>
      </w:pPr>
      <w:r>
        <w:drawing>
          <wp:inline distT="0" distB="0" distL="0" distR="0" wp14:anchorId="000F14FD" wp14:editId="46134D21">
            <wp:extent cx="5801541" cy="2175510"/>
            <wp:effectExtent l="19050" t="19050" r="27940" b="152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23" cy="2187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3F6EBA" w14:textId="0A720A8F" w:rsidR="00EE220B" w:rsidRDefault="0049618B" w:rsidP="00EE220B">
      <w:pPr>
        <w:pStyle w:val="LabExerciseCallout"/>
      </w:pPr>
      <w:r>
        <w:t xml:space="preserve">You </w:t>
      </w:r>
      <w:r w:rsidR="00EE220B">
        <w:t xml:space="preserve">can only create one </w:t>
      </w:r>
      <w:r>
        <w:t xml:space="preserve">Power Apps </w:t>
      </w:r>
      <w:r w:rsidR="00EE220B">
        <w:t>portal per environment. If you want to create multiple portals, you will have to create a separate Power</w:t>
      </w:r>
      <w:r>
        <w:t xml:space="preserve"> </w:t>
      </w:r>
      <w:r w:rsidR="00EE220B">
        <w:t>Apps environment for each one.</w:t>
      </w:r>
    </w:p>
    <w:p w14:paraId="0687CFB5" w14:textId="77777777" w:rsidR="00EE220B" w:rsidRDefault="00EE220B" w:rsidP="00EE220B">
      <w:pPr>
        <w:pStyle w:val="LabStepNumberedLevel2"/>
      </w:pPr>
      <w:r>
        <w:lastRenderedPageBreak/>
        <w:t xml:space="preserve">In the </w:t>
      </w:r>
      <w:r w:rsidRPr="00D55C36">
        <w:rPr>
          <w:b/>
        </w:rPr>
        <w:t>Portal from blank (preview)</w:t>
      </w:r>
      <w:r>
        <w:t xml:space="preserve"> dialog, enter a portal tile such as </w:t>
      </w:r>
      <w:r w:rsidRPr="00D55C36">
        <w:rPr>
          <w:b/>
        </w:rPr>
        <w:t>My Portal Lab</w:t>
      </w:r>
      <w:r>
        <w:t>.</w:t>
      </w:r>
    </w:p>
    <w:p w14:paraId="37C6D1EF" w14:textId="77777777" w:rsidR="00EE220B" w:rsidRDefault="00EE220B" w:rsidP="00EE220B">
      <w:pPr>
        <w:pStyle w:val="LabStepNumberedLevel2"/>
      </w:pPr>
      <w:r>
        <w:t xml:space="preserve">Enter a value for the portal </w:t>
      </w:r>
      <w:r w:rsidRPr="00D55C36">
        <w:rPr>
          <w:b/>
        </w:rPr>
        <w:t>Address</w:t>
      </w:r>
      <w:r>
        <w:t>. You might need to try several times if you pick an address that is already taken.</w:t>
      </w:r>
    </w:p>
    <w:p w14:paraId="61708BD3" w14:textId="1B382CC0" w:rsidR="00EE220B" w:rsidRDefault="00700909" w:rsidP="00EE220B">
      <w:pPr>
        <w:pStyle w:val="LabStepScreenshotLevel2"/>
      </w:pPr>
      <w:r>
        <w:drawing>
          <wp:inline distT="0" distB="0" distL="0" distR="0" wp14:anchorId="065A691C" wp14:editId="4A32A32C">
            <wp:extent cx="3099765" cy="1111481"/>
            <wp:effectExtent l="19050" t="19050" r="24765" b="1270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6" t="30954" r="1455" b="36266"/>
                    <a:stretch/>
                  </pic:blipFill>
                  <pic:spPr bwMode="auto">
                    <a:xfrm>
                      <a:off x="0" y="0"/>
                      <a:ext cx="3155618" cy="1131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0FADD" w14:textId="77777777" w:rsidR="00EE220B" w:rsidRDefault="00EE220B" w:rsidP="00EE220B">
      <w:pPr>
        <w:pStyle w:val="LabStepNumberedLevel2"/>
      </w:pPr>
      <w:r>
        <w:t xml:space="preserve">Once you have entered a </w:t>
      </w:r>
      <w:r w:rsidRPr="00D55C36">
        <w:rPr>
          <w:b/>
        </w:rPr>
        <w:t>Name</w:t>
      </w:r>
      <w:r>
        <w:t xml:space="preserve"> and </w:t>
      </w:r>
      <w:r w:rsidRPr="00D55C36">
        <w:rPr>
          <w:b/>
        </w:rPr>
        <w:t>Address</w:t>
      </w:r>
      <w:r>
        <w:t xml:space="preserve"> for your portal, click </w:t>
      </w:r>
      <w:r w:rsidRPr="00D55C36">
        <w:rPr>
          <w:b/>
        </w:rPr>
        <w:t>Create</w:t>
      </w:r>
      <w:r>
        <w:t xml:space="preserve"> to begin the portal provisioning process.</w:t>
      </w:r>
    </w:p>
    <w:p w14:paraId="6194C8A0" w14:textId="7E6BC192" w:rsidR="00EE220B" w:rsidRDefault="00700909" w:rsidP="00EE220B">
      <w:pPr>
        <w:pStyle w:val="LabStepScreenshotLevel2"/>
      </w:pPr>
      <w:r>
        <w:drawing>
          <wp:inline distT="0" distB="0" distL="0" distR="0" wp14:anchorId="0A6A718F" wp14:editId="5E19136C">
            <wp:extent cx="3852238" cy="2300201"/>
            <wp:effectExtent l="19050" t="19050" r="15240" b="2413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075" cy="23198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DFBC6" w14:textId="50FADCD3" w:rsidR="00700909" w:rsidRDefault="00700909" w:rsidP="00700909">
      <w:pPr>
        <w:pStyle w:val="LabStepNumberedLevel2"/>
      </w:pPr>
      <w:r>
        <w:t>You should now see a notification indicating that portal provisioning is now in process.</w:t>
      </w:r>
    </w:p>
    <w:p w14:paraId="3A1AB23C" w14:textId="14BC7017" w:rsidR="00700909" w:rsidRDefault="00700909" w:rsidP="00EE220B">
      <w:pPr>
        <w:pStyle w:val="LabStepScreenshotLevel2"/>
      </w:pPr>
      <w:r>
        <w:drawing>
          <wp:inline distT="0" distB="0" distL="0" distR="0" wp14:anchorId="10246EBE" wp14:editId="40EE5773">
            <wp:extent cx="1878676" cy="904936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20" cy="9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9A30" w14:textId="77777777" w:rsidR="00EE220B" w:rsidRDefault="00EE220B" w:rsidP="00EE220B">
      <w:pPr>
        <w:pStyle w:val="LabStepNumbered"/>
      </w:pPr>
      <w:r>
        <w:t xml:space="preserve">Inspect the apps in </w:t>
      </w:r>
      <w:r>
        <w:rPr>
          <w:b/>
        </w:rPr>
        <w:t>My Dev Environment</w:t>
      </w:r>
      <w:r>
        <w:t>.</w:t>
      </w:r>
    </w:p>
    <w:p w14:paraId="5267EA2B" w14:textId="77777777" w:rsidR="00EE220B" w:rsidRDefault="00EE220B" w:rsidP="00EE220B">
      <w:pPr>
        <w:pStyle w:val="LabStepNumberedLevel2"/>
      </w:pPr>
      <w:r>
        <w:t xml:space="preserve">Click the </w:t>
      </w:r>
      <w:r w:rsidRPr="00345809">
        <w:rPr>
          <w:b/>
        </w:rPr>
        <w:t>Apps</w:t>
      </w:r>
      <w:r>
        <w:t xml:space="preserve"> link in the left navigation to see the list of apps for </w:t>
      </w:r>
      <w:r>
        <w:rPr>
          <w:b/>
        </w:rPr>
        <w:t>My Dev Environment</w:t>
      </w:r>
      <w:r>
        <w:t>.</w:t>
      </w:r>
    </w:p>
    <w:p w14:paraId="778F5F71" w14:textId="211226CA" w:rsidR="00EE220B" w:rsidRDefault="00EE220B" w:rsidP="00EE220B">
      <w:pPr>
        <w:pStyle w:val="LabStepNumberedLevel2"/>
      </w:pPr>
      <w:r>
        <w:t>You should see the portal app in a greyed-out site which indicates that the portal is being provisioned.</w:t>
      </w:r>
    </w:p>
    <w:p w14:paraId="5066DEAF" w14:textId="233BA946" w:rsidR="00E34664" w:rsidRDefault="00E34664" w:rsidP="00EE220B">
      <w:pPr>
        <w:pStyle w:val="LabStepNumberedLevel2"/>
      </w:pPr>
      <w:r>
        <w:t xml:space="preserve">Provisioning a Power Apps portal will also eventually create another model-driven app named </w:t>
      </w:r>
      <w:r w:rsidRPr="00E34664">
        <w:rPr>
          <w:b/>
        </w:rPr>
        <w:t>Portal Management</w:t>
      </w:r>
      <w:r>
        <w:t>.</w:t>
      </w:r>
    </w:p>
    <w:p w14:paraId="524D5A80" w14:textId="56DD3652" w:rsidR="00EE220B" w:rsidRDefault="00E34664" w:rsidP="00EE220B">
      <w:pPr>
        <w:pStyle w:val="LabStepScreenshotLevel2"/>
      </w:pPr>
      <w:r>
        <w:drawing>
          <wp:inline distT="0" distB="0" distL="0" distR="0" wp14:anchorId="44714F62" wp14:editId="70FC7B46">
            <wp:extent cx="5521729" cy="920288"/>
            <wp:effectExtent l="19050" t="19050" r="22225" b="133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98" cy="933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5C26E" w14:textId="4A2DF496" w:rsidR="00EE220B" w:rsidRDefault="00700909" w:rsidP="00700909">
      <w:pPr>
        <w:pStyle w:val="LabExerciseCallout"/>
      </w:pPr>
      <w:r>
        <w:t xml:space="preserve">It will take quite a bit of time before your portal is ready to use and edit. The entire provisioning process for a new </w:t>
      </w:r>
      <w:r w:rsidR="00E34664">
        <w:t xml:space="preserve">Power Apps </w:t>
      </w:r>
      <w:r>
        <w:t>portal can take from 30 to 60 minutes or even longer. Y</w:t>
      </w:r>
      <w:r w:rsidR="00EE220B">
        <w:t xml:space="preserve">ou will </w:t>
      </w:r>
      <w:r w:rsidR="00E34664">
        <w:t xml:space="preserve">now </w:t>
      </w:r>
      <w:r>
        <w:t xml:space="preserve">create a canvas app and model-driven app </w:t>
      </w:r>
      <w:r w:rsidR="00EE220B">
        <w:t xml:space="preserve">that </w:t>
      </w:r>
      <w:r>
        <w:t xml:space="preserve">are not related to </w:t>
      </w:r>
      <w:r w:rsidR="00EE220B">
        <w:t>this portal. However, you have started the Power</w:t>
      </w:r>
      <w:r>
        <w:t xml:space="preserve"> </w:t>
      </w:r>
      <w:r w:rsidR="00EE220B">
        <w:t xml:space="preserve">Apps portal provisioning process so </w:t>
      </w:r>
      <w:r w:rsidR="00E34664">
        <w:t xml:space="preserve">the portal will be </w:t>
      </w:r>
      <w:r w:rsidR="00EE220B">
        <w:t xml:space="preserve">later when it's time to work </w:t>
      </w:r>
      <w:r w:rsidR="00E34664">
        <w:t>on it</w:t>
      </w:r>
      <w:r w:rsidR="00EE220B">
        <w:t>.</w:t>
      </w:r>
    </w:p>
    <w:p w14:paraId="07BAA74C" w14:textId="593A25A0" w:rsidR="0049618B" w:rsidRDefault="0049618B" w:rsidP="0049618B">
      <w:pPr>
        <w:pStyle w:val="Heading3"/>
      </w:pPr>
      <w:r>
        <w:lastRenderedPageBreak/>
        <w:t>Exercise 2: Inspect Standard Entities in the Common Data Service</w:t>
      </w:r>
    </w:p>
    <w:p w14:paraId="1EB0C4C9" w14:textId="41B31091" w:rsidR="0049618B" w:rsidRDefault="0049618B" w:rsidP="0049618B">
      <w:pPr>
        <w:pStyle w:val="LabExerciseLeadIn"/>
      </w:pPr>
      <w:r>
        <w:t xml:space="preserve">In this exercise, you will </w:t>
      </w:r>
      <w:r w:rsidR="008E013F">
        <w:t>inspect some of the standard entities that are built into the CDS database.</w:t>
      </w:r>
    </w:p>
    <w:p w14:paraId="73E9F3DB" w14:textId="7A6A4C64" w:rsidR="00A6720B" w:rsidRDefault="00283C2A" w:rsidP="00A6720B">
      <w:pPr>
        <w:pStyle w:val="LabStepNumbered"/>
        <w:numPr>
          <w:ilvl w:val="0"/>
          <w:numId w:val="10"/>
        </w:numPr>
      </w:pPr>
      <w:r>
        <w:t>Inspect the standard entities</w:t>
      </w:r>
      <w:r w:rsidR="00E34664">
        <w:t xml:space="preserve"> in the Common data Service</w:t>
      </w:r>
      <w:r>
        <w:t>.</w:t>
      </w:r>
    </w:p>
    <w:p w14:paraId="2FB4F1C2" w14:textId="63B43EB7" w:rsidR="00283C2A" w:rsidRDefault="00283C2A" w:rsidP="00283C2A">
      <w:pPr>
        <w:pStyle w:val="LabStepNumberedLevel2"/>
        <w:numPr>
          <w:ilvl w:val="1"/>
          <w:numId w:val="10"/>
        </w:numPr>
      </w:pPr>
      <w:r>
        <w:t xml:space="preserve">Navigate to the </w:t>
      </w:r>
      <w:r w:rsidR="00B333E1">
        <w:t>Power Apps</w:t>
      </w:r>
      <w:r>
        <w:t xml:space="preserve"> home page at </w:t>
      </w:r>
      <w:hyperlink r:id="rId29" w:history="1">
        <w:r w:rsidR="008E013F" w:rsidRPr="0003247D">
          <w:rPr>
            <w:rStyle w:val="Hyperlink"/>
          </w:rPr>
          <w:t>https://make.</w:t>
        </w:r>
        <w:r w:rsidR="00B333E1">
          <w:rPr>
            <w:rStyle w:val="Hyperlink"/>
          </w:rPr>
          <w:t>Power Apps</w:t>
        </w:r>
        <w:r w:rsidR="008E013F" w:rsidRPr="0003247D">
          <w:rPr>
            <w:rStyle w:val="Hyperlink"/>
          </w:rPr>
          <w:t>.com</w:t>
        </w:r>
      </w:hyperlink>
      <w:r>
        <w:t>.</w:t>
      </w:r>
    </w:p>
    <w:p w14:paraId="00415307" w14:textId="118486A1" w:rsidR="00283C2A" w:rsidRDefault="00E34664" w:rsidP="00283C2A">
      <w:pPr>
        <w:pStyle w:val="LabStepNumberedLevel2"/>
      </w:pPr>
      <w:r>
        <w:t xml:space="preserve">Make sure the current environment is the environment named </w:t>
      </w:r>
      <w:r w:rsidRPr="00E34664">
        <w:rPr>
          <w:b/>
        </w:rPr>
        <w:t xml:space="preserve">My </w:t>
      </w:r>
      <w:r w:rsidR="00283C2A" w:rsidRPr="00E34664">
        <w:rPr>
          <w:b/>
        </w:rPr>
        <w:t>Dev Env</w:t>
      </w:r>
      <w:r w:rsidRPr="00E34664">
        <w:rPr>
          <w:b/>
        </w:rPr>
        <w:t>ironment</w:t>
      </w:r>
      <w:r w:rsidR="00283C2A">
        <w:t xml:space="preserve"> </w:t>
      </w:r>
      <w:r>
        <w:t xml:space="preserve">that </w:t>
      </w:r>
      <w:r w:rsidR="00E20E4A">
        <w:t>you created in exercise 1</w:t>
      </w:r>
      <w:r w:rsidR="00283C2A">
        <w:t>.</w:t>
      </w:r>
    </w:p>
    <w:p w14:paraId="03AF92F1" w14:textId="70E008C1" w:rsidR="00283C2A" w:rsidRDefault="008E013F" w:rsidP="00283C2A">
      <w:pPr>
        <w:pStyle w:val="LabStepScreenshotLevel2"/>
      </w:pPr>
      <w:r>
        <w:drawing>
          <wp:inline distT="0" distB="0" distL="0" distR="0" wp14:anchorId="5DBCBEF6" wp14:editId="3A4166D4">
            <wp:extent cx="3715623" cy="413212"/>
            <wp:effectExtent l="19050" t="19050" r="18415" b="2540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6" b="81777"/>
                    <a:stretch/>
                  </pic:blipFill>
                  <pic:spPr bwMode="auto">
                    <a:xfrm>
                      <a:off x="0" y="0"/>
                      <a:ext cx="3788261" cy="4212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C7A3E" w14:textId="169298DC" w:rsidR="00283C2A" w:rsidRDefault="00283C2A" w:rsidP="00283C2A">
      <w:pPr>
        <w:pStyle w:val="LabStepNumberedLevel2"/>
      </w:pPr>
      <w:r>
        <w:t xml:space="preserve">Click on the </w:t>
      </w:r>
      <w:r w:rsidRPr="00283C2A">
        <w:rPr>
          <w:b/>
        </w:rPr>
        <w:t>Entities</w:t>
      </w:r>
      <w:r>
        <w:t xml:space="preserve"> link in the </w:t>
      </w:r>
      <w:r w:rsidRPr="00283C2A">
        <w:rPr>
          <w:b/>
        </w:rPr>
        <w:t>Data</w:t>
      </w:r>
      <w:r>
        <w:t xml:space="preserve"> section of the left navigation and examine the entities that are displayed.</w:t>
      </w:r>
    </w:p>
    <w:p w14:paraId="2B042648" w14:textId="32F4D547" w:rsidR="00A6720B" w:rsidRDefault="008E013F" w:rsidP="00A6720B">
      <w:pPr>
        <w:pStyle w:val="LabStepScreenshotLevel2"/>
      </w:pPr>
      <w:r>
        <w:drawing>
          <wp:inline distT="0" distB="0" distL="0" distR="0" wp14:anchorId="2EED92C7" wp14:editId="5E13B0DE">
            <wp:extent cx="5878322" cy="2508019"/>
            <wp:effectExtent l="19050" t="19050" r="27305" b="260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21"/>
                    <a:stretch/>
                  </pic:blipFill>
                  <pic:spPr bwMode="auto">
                    <a:xfrm>
                      <a:off x="0" y="0"/>
                      <a:ext cx="5911717" cy="252226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2C13" w14:textId="22667566" w:rsidR="00283C2A" w:rsidRDefault="00283C2A" w:rsidP="00283C2A">
      <w:pPr>
        <w:pStyle w:val="LabStepNumberedLevel2"/>
      </w:pPr>
      <w:r>
        <w:t xml:space="preserve">Locate the view menu </w:t>
      </w:r>
      <w:r w:rsidR="00665B38">
        <w:t xml:space="preserve">for the </w:t>
      </w:r>
      <w:r w:rsidR="00665B38" w:rsidRPr="00665B38">
        <w:rPr>
          <w:b/>
        </w:rPr>
        <w:t>Entities</w:t>
      </w:r>
      <w:r w:rsidR="00665B38">
        <w:t xml:space="preserve"> page </w:t>
      </w:r>
      <w:r>
        <w:t xml:space="preserve">in the upper, right </w:t>
      </w:r>
      <w:r w:rsidR="00665B38">
        <w:t xml:space="preserve">corner </w:t>
      </w:r>
      <w:r>
        <w:t xml:space="preserve">which should initially be set to </w:t>
      </w:r>
      <w:r w:rsidRPr="00283C2A">
        <w:rPr>
          <w:b/>
        </w:rPr>
        <w:t>Default</w:t>
      </w:r>
      <w:r>
        <w:t>.</w:t>
      </w:r>
    </w:p>
    <w:p w14:paraId="53EBEB1A" w14:textId="29DE556E" w:rsidR="008A5206" w:rsidRDefault="008E013F" w:rsidP="00A6720B">
      <w:pPr>
        <w:pStyle w:val="LabStepScreenshotLevel2"/>
      </w:pPr>
      <w:r>
        <w:drawing>
          <wp:inline distT="0" distB="0" distL="0" distR="0" wp14:anchorId="6DF9BAD6" wp14:editId="4EB63A8C">
            <wp:extent cx="6317673" cy="513637"/>
            <wp:effectExtent l="19050" t="19050" r="6985" b="203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431" cy="516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155ED" w14:textId="0CAFDEE4" w:rsidR="00283C2A" w:rsidRDefault="00004031" w:rsidP="00283C2A">
      <w:pPr>
        <w:pStyle w:val="LabStepNumberedLevel2"/>
      </w:pPr>
      <w:r>
        <w:t xml:space="preserve">Drop down the view menu and select </w:t>
      </w:r>
      <w:r w:rsidRPr="00004031">
        <w:rPr>
          <w:b/>
        </w:rPr>
        <w:t>Group</w:t>
      </w:r>
      <w:r>
        <w:t xml:space="preserve"> and </w:t>
      </w:r>
      <w:r w:rsidRPr="00004031">
        <w:rPr>
          <w:b/>
        </w:rPr>
        <w:t>All</w:t>
      </w:r>
      <w:r>
        <w:t xml:space="preserve"> to display all entities separated into groups.</w:t>
      </w:r>
    </w:p>
    <w:p w14:paraId="53CFDE02" w14:textId="0B7EAC74" w:rsidR="008A5206" w:rsidRDefault="008E013F" w:rsidP="00A6720B">
      <w:pPr>
        <w:pStyle w:val="LabStepScreenshotLevel2"/>
      </w:pPr>
      <w:r>
        <w:drawing>
          <wp:inline distT="0" distB="0" distL="0" distR="0" wp14:anchorId="25CF9B74" wp14:editId="35B91F79">
            <wp:extent cx="2333240" cy="2025881"/>
            <wp:effectExtent l="19050" t="19050" r="10160" b="1270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15" cy="2047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1401" w14:textId="728D7A03" w:rsidR="00004031" w:rsidRDefault="00004031" w:rsidP="00004031">
      <w:pPr>
        <w:pStyle w:val="LabStepNumberedLevel2"/>
      </w:pPr>
      <w:r>
        <w:lastRenderedPageBreak/>
        <w:t xml:space="preserve">You should now see all the </w:t>
      </w:r>
      <w:r w:rsidR="00665B38">
        <w:t xml:space="preserve">standard </w:t>
      </w:r>
      <w:r>
        <w:t>entities are organized in groups.</w:t>
      </w:r>
    </w:p>
    <w:p w14:paraId="1422992C" w14:textId="1FD1A534" w:rsidR="008A5206" w:rsidRDefault="008E013F" w:rsidP="00A6720B">
      <w:pPr>
        <w:pStyle w:val="LabStepScreenshotLevel2"/>
      </w:pPr>
      <w:r>
        <w:drawing>
          <wp:inline distT="0" distB="0" distL="0" distR="0" wp14:anchorId="689CAD7F" wp14:editId="02BFE53F">
            <wp:extent cx="1435677" cy="1823698"/>
            <wp:effectExtent l="19050" t="19050" r="12700" b="2476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529" cy="1834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3E9ECC" w14:textId="5F71B4BA" w:rsidR="00004031" w:rsidRDefault="00004031" w:rsidP="00004031">
      <w:pPr>
        <w:pStyle w:val="LabStepNumberedLevel2"/>
      </w:pPr>
      <w:r>
        <w:t xml:space="preserve">Expand the </w:t>
      </w:r>
      <w:r w:rsidRPr="00665B38">
        <w:rPr>
          <w:b/>
        </w:rPr>
        <w:t>Master</w:t>
      </w:r>
      <w:r>
        <w:t xml:space="preserve"> group and you should see this group contains two important entities named </w:t>
      </w:r>
      <w:r w:rsidRPr="00004031">
        <w:rPr>
          <w:b/>
        </w:rPr>
        <w:t>Account</w:t>
      </w:r>
      <w:r>
        <w:t xml:space="preserve"> and </w:t>
      </w:r>
      <w:r w:rsidRPr="00004031">
        <w:rPr>
          <w:b/>
        </w:rPr>
        <w:t>Contact</w:t>
      </w:r>
      <w:r>
        <w:t>.</w:t>
      </w:r>
    </w:p>
    <w:p w14:paraId="3EC9AC4D" w14:textId="7FACBD63" w:rsidR="008A5206" w:rsidRDefault="00AF602C" w:rsidP="00004031">
      <w:pPr>
        <w:pStyle w:val="LabStepScreenshotLevel2"/>
      </w:pPr>
      <w:r>
        <w:drawing>
          <wp:inline distT="0" distB="0" distL="0" distR="0" wp14:anchorId="4DAF757E" wp14:editId="3AFAFEB2">
            <wp:extent cx="4469823" cy="752489"/>
            <wp:effectExtent l="19050" t="19050" r="26035" b="285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28"/>
                    <a:stretch/>
                  </pic:blipFill>
                  <pic:spPr bwMode="auto">
                    <a:xfrm>
                      <a:off x="0" y="0"/>
                      <a:ext cx="4510014" cy="7592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CFDD" w14:textId="21C22DC5" w:rsidR="008A5206" w:rsidRDefault="00004031" w:rsidP="00004031">
      <w:pPr>
        <w:pStyle w:val="LabStepNumbered"/>
      </w:pPr>
      <w:r>
        <w:t xml:space="preserve">Take a closer look at the </w:t>
      </w:r>
      <w:r w:rsidRPr="00004031">
        <w:rPr>
          <w:b/>
        </w:rPr>
        <w:t>Contact</w:t>
      </w:r>
      <w:r>
        <w:t xml:space="preserve"> entity.</w:t>
      </w:r>
    </w:p>
    <w:p w14:paraId="3162B170" w14:textId="4491EBC5" w:rsidR="00004031" w:rsidRDefault="00004031" w:rsidP="00004031">
      <w:pPr>
        <w:pStyle w:val="LabStepNumberedLevel2"/>
      </w:pPr>
      <w:r>
        <w:t xml:space="preserve">Click on the link for the </w:t>
      </w:r>
      <w:r w:rsidRPr="00004031">
        <w:rPr>
          <w:b/>
        </w:rPr>
        <w:t>Contact</w:t>
      </w:r>
      <w:r>
        <w:t xml:space="preserve"> entity.</w:t>
      </w:r>
    </w:p>
    <w:p w14:paraId="0BA2DFE4" w14:textId="407BFA44" w:rsidR="008A5206" w:rsidRDefault="00AF602C" w:rsidP="008A5206">
      <w:pPr>
        <w:pStyle w:val="LabStepScreenshotLevel2"/>
      </w:pPr>
      <w:r>
        <w:drawing>
          <wp:inline distT="0" distB="0" distL="0" distR="0" wp14:anchorId="4031CBA5" wp14:editId="149B7159">
            <wp:extent cx="1477241" cy="827180"/>
            <wp:effectExtent l="19050" t="19050" r="27940" b="1143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40"/>
                    <a:stretch/>
                  </pic:blipFill>
                  <pic:spPr bwMode="auto">
                    <a:xfrm>
                      <a:off x="0" y="0"/>
                      <a:ext cx="1539454" cy="8620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BD8A" w14:textId="2CE5F354" w:rsidR="00004031" w:rsidRDefault="00004031" w:rsidP="00004031">
      <w:pPr>
        <w:pStyle w:val="LabStepNumberedLevel2"/>
      </w:pPr>
      <w:r>
        <w:t xml:space="preserve">Examine the Fields list to see what fields are included with the </w:t>
      </w:r>
      <w:r w:rsidRPr="00004031">
        <w:rPr>
          <w:b/>
        </w:rPr>
        <w:t>Contact</w:t>
      </w:r>
      <w:r>
        <w:t xml:space="preserve"> entity.</w:t>
      </w:r>
    </w:p>
    <w:p w14:paraId="4CF40C30" w14:textId="146DDB59" w:rsidR="008A5206" w:rsidRDefault="00E34664" w:rsidP="008A5206">
      <w:pPr>
        <w:pStyle w:val="LabStepScreenshotLevel2"/>
      </w:pPr>
      <w:r>
        <w:drawing>
          <wp:inline distT="0" distB="0" distL="0" distR="0" wp14:anchorId="25A512C2" wp14:editId="782BF602">
            <wp:extent cx="3738303" cy="1422979"/>
            <wp:effectExtent l="19050" t="19050" r="14605" b="2540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36" cy="1427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7276E" w14:textId="74440E1D" w:rsidR="00004031" w:rsidRDefault="00004031" w:rsidP="00004031">
      <w:pPr>
        <w:pStyle w:val="LabStepNumberedLevel2"/>
      </w:pPr>
      <w:r>
        <w:t xml:space="preserve">Click the </w:t>
      </w:r>
      <w:r w:rsidRPr="00004031">
        <w:rPr>
          <w:b/>
        </w:rPr>
        <w:t>Data</w:t>
      </w:r>
      <w:r>
        <w:t xml:space="preserve"> tab to verify that the </w:t>
      </w:r>
      <w:r w:rsidRPr="00004031">
        <w:rPr>
          <w:b/>
        </w:rPr>
        <w:t>Contact</w:t>
      </w:r>
      <w:r>
        <w:t xml:space="preserve"> entity currently contains no data.</w:t>
      </w:r>
    </w:p>
    <w:p w14:paraId="2555074D" w14:textId="01DC0B34" w:rsidR="00195648" w:rsidRDefault="00E34664" w:rsidP="008A5206">
      <w:pPr>
        <w:pStyle w:val="LabStepScreenshotLevel2"/>
      </w:pPr>
      <w:r>
        <w:drawing>
          <wp:inline distT="0" distB="0" distL="0" distR="0" wp14:anchorId="37EF5000" wp14:editId="075CD3DA">
            <wp:extent cx="4400949" cy="953540"/>
            <wp:effectExtent l="19050" t="19050" r="19050" b="184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23" cy="966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B2CDD" w14:textId="40C859D6" w:rsidR="00004031" w:rsidRDefault="00004031" w:rsidP="00004031">
      <w:pPr>
        <w:pStyle w:val="Heading3"/>
      </w:pPr>
      <w:r>
        <w:lastRenderedPageBreak/>
        <w:t>Exer</w:t>
      </w:r>
      <w:r w:rsidR="00E76BBC">
        <w:t xml:space="preserve">cise </w:t>
      </w:r>
      <w:r w:rsidR="00491D1A">
        <w:t>3</w:t>
      </w:r>
      <w:r>
        <w:t>: Create a Canvas App to Manage Contact Entity Data</w:t>
      </w:r>
    </w:p>
    <w:p w14:paraId="43B50A4E" w14:textId="7F508028" w:rsidR="00004031" w:rsidRDefault="00004031" w:rsidP="00004031">
      <w:pPr>
        <w:pStyle w:val="LabExerciseLeadIn"/>
      </w:pPr>
      <w:r>
        <w:t xml:space="preserve">In this exercise, you will create a canvas app to manage </w:t>
      </w:r>
      <w:r w:rsidRPr="00665B38">
        <w:rPr>
          <w:b/>
        </w:rPr>
        <w:t>Contact</w:t>
      </w:r>
      <w:r>
        <w:t xml:space="preserve"> entity data.</w:t>
      </w:r>
    </w:p>
    <w:p w14:paraId="43CA45E8" w14:textId="11E75AC1" w:rsidR="0084701E" w:rsidRDefault="0084701E" w:rsidP="00004031">
      <w:pPr>
        <w:pStyle w:val="LabStepNumbered"/>
        <w:numPr>
          <w:ilvl w:val="0"/>
          <w:numId w:val="15"/>
        </w:numPr>
      </w:pPr>
      <w:r>
        <w:t xml:space="preserve">Create the </w:t>
      </w:r>
      <w:r w:rsidR="00E87E16">
        <w:t>new C</w:t>
      </w:r>
      <w:r w:rsidR="00004031">
        <w:t xml:space="preserve">anvas app using </w:t>
      </w:r>
      <w:r w:rsidR="00B333E1">
        <w:t>Power Apps</w:t>
      </w:r>
      <w:r w:rsidR="00665B38">
        <w:t xml:space="preserve"> Studio</w:t>
      </w:r>
      <w:r w:rsidR="00004031">
        <w:t>.</w:t>
      </w:r>
    </w:p>
    <w:p w14:paraId="0778B543" w14:textId="60B319E3" w:rsidR="00E87E16" w:rsidRDefault="00E87E16" w:rsidP="0084701E">
      <w:pPr>
        <w:pStyle w:val="LabStepNumberedLevel2"/>
      </w:pPr>
      <w:r>
        <w:t xml:space="preserve">In the </w:t>
      </w:r>
      <w:r w:rsidR="00B333E1">
        <w:t>Power Apps</w:t>
      </w:r>
      <w:r>
        <w:t xml:space="preserve"> portal at </w:t>
      </w:r>
      <w:hyperlink r:id="rId38" w:history="1">
        <w:r w:rsidRPr="0090796F">
          <w:rPr>
            <w:rStyle w:val="Hyperlink"/>
          </w:rPr>
          <w:t>https://web.</w:t>
        </w:r>
        <w:r w:rsidR="00B333E1">
          <w:rPr>
            <w:rStyle w:val="Hyperlink"/>
          </w:rPr>
          <w:t>Power Apps</w:t>
        </w:r>
        <w:r w:rsidRPr="0090796F">
          <w:rPr>
            <w:rStyle w:val="Hyperlink"/>
          </w:rPr>
          <w:t>.com</w:t>
        </w:r>
      </w:hyperlink>
      <w:r>
        <w:t xml:space="preserve">, make sure you are running in the </w:t>
      </w:r>
      <w:r w:rsidRPr="00E87E16">
        <w:rPr>
          <w:b/>
        </w:rPr>
        <w:t>Dev Env</w:t>
      </w:r>
      <w:r>
        <w:t xml:space="preserve"> environment.</w:t>
      </w:r>
    </w:p>
    <w:p w14:paraId="3FAAA247" w14:textId="0074595C" w:rsidR="0084701E" w:rsidRDefault="00E87E16" w:rsidP="0084701E">
      <w:pPr>
        <w:pStyle w:val="LabStepNumberedLevel2"/>
      </w:pPr>
      <w:r>
        <w:t>C</w:t>
      </w:r>
      <w:r w:rsidR="00004031">
        <w:t xml:space="preserve">lick the </w:t>
      </w:r>
      <w:r>
        <w:rPr>
          <w:b/>
        </w:rPr>
        <w:t xml:space="preserve">Apps </w:t>
      </w:r>
      <w:r w:rsidR="00004031">
        <w:t>link in the left navigation</w:t>
      </w:r>
      <w:r w:rsidR="0084701E">
        <w:t>.</w:t>
      </w:r>
      <w:r>
        <w:t xml:space="preserve"> The Apps list should be empty at this point.</w:t>
      </w:r>
    </w:p>
    <w:p w14:paraId="49218BC2" w14:textId="6B0D10CA" w:rsidR="00004031" w:rsidRDefault="00004031" w:rsidP="0084701E">
      <w:pPr>
        <w:pStyle w:val="LabStepNumberedLevel2"/>
      </w:pPr>
      <w:r>
        <w:t xml:space="preserve">Click the </w:t>
      </w:r>
      <w:r w:rsidR="00E87E16">
        <w:rPr>
          <w:b/>
        </w:rPr>
        <w:t xml:space="preserve">+ Create an app &gt; Canvas </w:t>
      </w:r>
      <w:r w:rsidR="00E87E16">
        <w:t xml:space="preserve">menu command </w:t>
      </w:r>
      <w:r>
        <w:t xml:space="preserve">to begin </w:t>
      </w:r>
      <w:r w:rsidR="00665B38">
        <w:t xml:space="preserve">the process of </w:t>
      </w:r>
      <w:r>
        <w:t>creating a new canvas app.</w:t>
      </w:r>
    </w:p>
    <w:p w14:paraId="1A19B4ED" w14:textId="431CADB0" w:rsidR="0084701E" w:rsidRDefault="00156C7C" w:rsidP="0084701E">
      <w:pPr>
        <w:pStyle w:val="LabStepScreenshotLevel2"/>
      </w:pPr>
      <w:r>
        <w:drawing>
          <wp:inline distT="0" distB="0" distL="0" distR="0" wp14:anchorId="51CB2292" wp14:editId="7F2565C4">
            <wp:extent cx="2192135" cy="958101"/>
            <wp:effectExtent l="19050" t="19050" r="17780" b="139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7"/>
                    <a:stretch/>
                  </pic:blipFill>
                  <pic:spPr bwMode="auto">
                    <a:xfrm>
                      <a:off x="0" y="0"/>
                      <a:ext cx="2208993" cy="965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C49D" w14:textId="67A336DA" w:rsidR="00F769E0" w:rsidRDefault="00F769E0" w:rsidP="00144F52">
      <w:pPr>
        <w:pStyle w:val="LabStepNumberedLevel2"/>
      </w:pPr>
      <w:r>
        <w:t xml:space="preserve">On the </w:t>
      </w:r>
      <w:r w:rsidR="00F42B8C" w:rsidRPr="00F42B8C">
        <w:rPr>
          <w:b/>
        </w:rPr>
        <w:t>Create an app page</w:t>
      </w:r>
      <w:r>
        <w:t xml:space="preserve">, locate the </w:t>
      </w:r>
      <w:r w:rsidRPr="00F42B8C">
        <w:rPr>
          <w:b/>
        </w:rPr>
        <w:t>Common Data Service</w:t>
      </w:r>
      <w:r>
        <w:t xml:space="preserve"> tile and click the </w:t>
      </w:r>
      <w:r w:rsidRPr="00F42B8C">
        <w:rPr>
          <w:b/>
        </w:rPr>
        <w:t>Phone layout</w:t>
      </w:r>
      <w:r>
        <w:t xml:space="preserve"> button inside it.</w:t>
      </w:r>
    </w:p>
    <w:p w14:paraId="5ED894D1" w14:textId="669406D0" w:rsidR="0084701E" w:rsidRDefault="0084701E" w:rsidP="0084701E">
      <w:pPr>
        <w:pStyle w:val="LabStepScreenshotLevel2"/>
      </w:pPr>
      <w:r>
        <w:drawing>
          <wp:inline distT="0" distB="0" distL="0" distR="0" wp14:anchorId="7DBD78E2" wp14:editId="422362B3">
            <wp:extent cx="4410635" cy="1711980"/>
            <wp:effectExtent l="19050" t="19050" r="28575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22" cy="1730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9DDED6" w14:textId="62574F2A" w:rsidR="00F42B8C" w:rsidRDefault="00F42B8C" w:rsidP="00F769E0">
      <w:pPr>
        <w:pStyle w:val="LabStepNumberedLevel2"/>
      </w:pPr>
      <w:r>
        <w:t xml:space="preserve">When prompted to create a new Common Data Service connection, click the </w:t>
      </w:r>
      <w:r w:rsidRPr="00F42B8C">
        <w:rPr>
          <w:b/>
        </w:rPr>
        <w:t>Create</w:t>
      </w:r>
      <w:r>
        <w:t xml:space="preserve"> button to continue.</w:t>
      </w:r>
    </w:p>
    <w:p w14:paraId="7D3F5B9F" w14:textId="26F2C55D" w:rsidR="00F42B8C" w:rsidRDefault="00F42B8C" w:rsidP="00F42B8C">
      <w:pPr>
        <w:pStyle w:val="LabStepScreenshotLevel2"/>
      </w:pPr>
      <w:r>
        <w:drawing>
          <wp:inline distT="0" distB="0" distL="0" distR="0" wp14:anchorId="5AD11085" wp14:editId="4C039760">
            <wp:extent cx="4034118" cy="1178548"/>
            <wp:effectExtent l="19050" t="19050" r="24130" b="222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51" cy="1208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D6356C" w14:textId="7B7C24D4" w:rsidR="00F769E0" w:rsidRDefault="00F769E0" w:rsidP="00F769E0">
      <w:pPr>
        <w:pStyle w:val="LabStepNumberedLevel2"/>
      </w:pPr>
      <w:r>
        <w:t xml:space="preserve">In the </w:t>
      </w:r>
      <w:r w:rsidRPr="00F769E0">
        <w:rPr>
          <w:b/>
        </w:rPr>
        <w:t>Choose a table</w:t>
      </w:r>
      <w:r>
        <w:t xml:space="preserve"> section on the </w:t>
      </w:r>
      <w:r w:rsidRPr="00F769E0">
        <w:rPr>
          <w:b/>
        </w:rPr>
        <w:t>Connections</w:t>
      </w:r>
      <w:r>
        <w:t xml:space="preserve"> page, select the </w:t>
      </w:r>
      <w:r w:rsidRPr="00F769E0">
        <w:rPr>
          <w:b/>
        </w:rPr>
        <w:t>Contacts</w:t>
      </w:r>
      <w:r>
        <w:t xml:space="preserve"> table.</w:t>
      </w:r>
    </w:p>
    <w:p w14:paraId="17D5C203" w14:textId="7B723C07" w:rsidR="0084701E" w:rsidRDefault="00994CA7" w:rsidP="0084701E">
      <w:pPr>
        <w:pStyle w:val="LabStepScreenshotLevel2"/>
      </w:pPr>
      <w:r>
        <w:drawing>
          <wp:inline distT="0" distB="0" distL="0" distR="0" wp14:anchorId="695C7CF5" wp14:editId="63ADCA05">
            <wp:extent cx="2877671" cy="1499387"/>
            <wp:effectExtent l="19050" t="19050" r="18415" b="247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90" cy="15172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5E029" w14:textId="43ABDEB7" w:rsidR="00F769E0" w:rsidRDefault="00F769E0" w:rsidP="00F769E0">
      <w:pPr>
        <w:pStyle w:val="LabStepNumberedLevel2"/>
      </w:pPr>
      <w:r>
        <w:lastRenderedPageBreak/>
        <w:t>Once you have select</w:t>
      </w:r>
      <w:r w:rsidR="00665B38">
        <w:t>ed</w:t>
      </w:r>
      <w:r>
        <w:t xml:space="preserve"> the </w:t>
      </w:r>
      <w:r w:rsidRPr="00F769E0">
        <w:rPr>
          <w:b/>
        </w:rPr>
        <w:t>Contacts</w:t>
      </w:r>
      <w:r>
        <w:t xml:space="preserve"> table, click the </w:t>
      </w:r>
      <w:r w:rsidRPr="00F769E0">
        <w:rPr>
          <w:b/>
        </w:rPr>
        <w:t>Connect</w:t>
      </w:r>
      <w:r>
        <w:t xml:space="preserve"> button.</w:t>
      </w:r>
    </w:p>
    <w:p w14:paraId="4E82A2CB" w14:textId="7DF9448E" w:rsidR="006B7D33" w:rsidRDefault="00994CA7" w:rsidP="00952398">
      <w:pPr>
        <w:pStyle w:val="LabStepScreenshotLevel2"/>
      </w:pPr>
      <w:r>
        <w:drawing>
          <wp:inline distT="0" distB="0" distL="0" distR="0" wp14:anchorId="30D4BF2F" wp14:editId="2A176F7B">
            <wp:extent cx="1843548" cy="475209"/>
            <wp:effectExtent l="19050" t="19050" r="23495" b="203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66" cy="476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C7E8C1" w14:textId="54BEA011" w:rsidR="00F769E0" w:rsidRDefault="00F769E0" w:rsidP="00F769E0">
      <w:pPr>
        <w:pStyle w:val="LabStepNumberedLevel2"/>
      </w:pPr>
      <w:r>
        <w:t xml:space="preserve">At this point, </w:t>
      </w:r>
      <w:r w:rsidR="00B333E1">
        <w:t>Power Apps</w:t>
      </w:r>
      <w:r>
        <w:t xml:space="preserve"> will take 20-30 seconds to create the new </w:t>
      </w:r>
      <w:r w:rsidR="00B333E1">
        <w:t>Power Apps</w:t>
      </w:r>
      <w:r>
        <w:t xml:space="preserve"> project.</w:t>
      </w:r>
    </w:p>
    <w:p w14:paraId="0C878102" w14:textId="4E07699F" w:rsidR="00994CA7" w:rsidRDefault="00994CA7" w:rsidP="00952398">
      <w:pPr>
        <w:pStyle w:val="LabStepScreenshotLevel2"/>
      </w:pPr>
      <w:r>
        <w:drawing>
          <wp:inline distT="0" distB="0" distL="0" distR="0" wp14:anchorId="20BEA2F7" wp14:editId="01D46DB2">
            <wp:extent cx="986972" cy="1067437"/>
            <wp:effectExtent l="19050" t="19050" r="22860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400" cy="1078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6BD168" w14:textId="6232AF7B" w:rsidR="00F769E0" w:rsidRDefault="00F769E0" w:rsidP="00F769E0">
      <w:pPr>
        <w:pStyle w:val="LabStepNumberedLevel2"/>
      </w:pPr>
      <w:r>
        <w:t xml:space="preserve">When </w:t>
      </w:r>
      <w:r w:rsidR="00B333E1">
        <w:t>Power Apps</w:t>
      </w:r>
      <w:r>
        <w:t xml:space="preserve"> has finished creating the new canvas app project, you should see the app project has been created with a browse screen, a view detail screen and an edit screen as shown in the following screenshot.</w:t>
      </w:r>
    </w:p>
    <w:p w14:paraId="6C3790D1" w14:textId="458E9CB8" w:rsidR="00966BA1" w:rsidRDefault="00966BA1" w:rsidP="00952398">
      <w:pPr>
        <w:pStyle w:val="LabStepScreenshotLevel2"/>
      </w:pPr>
      <w:r>
        <w:drawing>
          <wp:inline distT="0" distB="0" distL="0" distR="0" wp14:anchorId="38CB386C" wp14:editId="1E8F2701">
            <wp:extent cx="2750458" cy="1541997"/>
            <wp:effectExtent l="19050" t="19050" r="12065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72"/>
                    <a:stretch/>
                  </pic:blipFill>
                  <pic:spPr bwMode="auto">
                    <a:xfrm>
                      <a:off x="0" y="0"/>
                      <a:ext cx="2774989" cy="15557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27D2" w14:textId="5A9FA814" w:rsidR="00F769E0" w:rsidRDefault="00F769E0" w:rsidP="00F769E0">
      <w:pPr>
        <w:pStyle w:val="LabStepNumberedLevel2"/>
      </w:pPr>
      <w:r>
        <w:t xml:space="preserve">Select </w:t>
      </w:r>
      <w:r w:rsidRPr="00F769E0">
        <w:rPr>
          <w:b/>
        </w:rPr>
        <w:t>BrowseScreen1</w:t>
      </w:r>
      <w:r>
        <w:t xml:space="preserve"> in the left navigation. Click </w:t>
      </w:r>
      <w:r w:rsidRPr="00F769E0">
        <w:rPr>
          <w:b/>
        </w:rPr>
        <w:t>View</w:t>
      </w:r>
      <w:r>
        <w:t xml:space="preserve"> and then click </w:t>
      </w:r>
      <w:r w:rsidRPr="00F769E0">
        <w:rPr>
          <w:b/>
        </w:rPr>
        <w:t>Data sources</w:t>
      </w:r>
      <w:r>
        <w:t xml:space="preserve"> in the ribbon to display the </w:t>
      </w:r>
      <w:r w:rsidRPr="00F769E0">
        <w:rPr>
          <w:b/>
        </w:rPr>
        <w:t>Data</w:t>
      </w:r>
      <w:r>
        <w:t xml:space="preserve"> pane.</w:t>
      </w:r>
    </w:p>
    <w:p w14:paraId="6E79C8DD" w14:textId="1C173FBE" w:rsidR="00966BA1" w:rsidRDefault="00966BA1" w:rsidP="00952398">
      <w:pPr>
        <w:pStyle w:val="LabStepScreenshotLevel2"/>
      </w:pPr>
      <w:r>
        <w:drawing>
          <wp:inline distT="0" distB="0" distL="0" distR="0" wp14:anchorId="1C898B2E" wp14:editId="594C0CA2">
            <wp:extent cx="2651760" cy="1097280"/>
            <wp:effectExtent l="19050" t="19050" r="1524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52CF2" w14:textId="63F15A86" w:rsidR="00F769E0" w:rsidRDefault="00F769E0" w:rsidP="00F769E0">
      <w:pPr>
        <w:pStyle w:val="LabStepNumberedLevel2"/>
      </w:pPr>
      <w:r>
        <w:t xml:space="preserve">With the </w:t>
      </w:r>
      <w:r w:rsidRPr="00F769E0">
        <w:rPr>
          <w:b/>
        </w:rPr>
        <w:t>Data</w:t>
      </w:r>
      <w:r>
        <w:t xml:space="preserve"> pane showing, select the </w:t>
      </w:r>
      <w:r w:rsidRPr="00F769E0">
        <w:rPr>
          <w:b/>
        </w:rPr>
        <w:t>BrowseGallery1</w:t>
      </w:r>
      <w:r>
        <w:t xml:space="preserve"> control in the left navigation.</w:t>
      </w:r>
    </w:p>
    <w:p w14:paraId="78CE59DA" w14:textId="606EB64E" w:rsidR="00966BA1" w:rsidRDefault="00966BA1" w:rsidP="00952398">
      <w:pPr>
        <w:pStyle w:val="LabStepScreenshotLevel2"/>
      </w:pPr>
      <w:r>
        <w:drawing>
          <wp:inline distT="0" distB="0" distL="0" distR="0" wp14:anchorId="6A4DDB80" wp14:editId="7841FCE6">
            <wp:extent cx="1711052" cy="1601931"/>
            <wp:effectExtent l="19050" t="19050" r="22860" b="177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31" cy="16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54AB66" w14:textId="6A63CCB5" w:rsidR="00E51C78" w:rsidRDefault="00E51C78" w:rsidP="00E51C78">
      <w:pPr>
        <w:pStyle w:val="LabStepNumberedLevel2"/>
      </w:pPr>
      <w:r>
        <w:lastRenderedPageBreak/>
        <w:t xml:space="preserve">The Data pane should now display the </w:t>
      </w:r>
      <w:r w:rsidRPr="00E51C78">
        <w:rPr>
          <w:b/>
        </w:rPr>
        <w:t>Layout</w:t>
      </w:r>
      <w:r>
        <w:t xml:space="preserve"> and fields used by the gallery control.</w:t>
      </w:r>
    </w:p>
    <w:p w14:paraId="7027672F" w14:textId="4705E8DE" w:rsidR="00966BA1" w:rsidRDefault="00966BA1" w:rsidP="00952398">
      <w:pPr>
        <w:pStyle w:val="LabStepScreenshotLevel2"/>
      </w:pPr>
      <w:r>
        <w:drawing>
          <wp:inline distT="0" distB="0" distL="0" distR="0" wp14:anchorId="34278ABC" wp14:editId="5F1ED534">
            <wp:extent cx="2125634" cy="1841024"/>
            <wp:effectExtent l="19050" t="19050" r="27305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066" cy="1883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373F9" w14:textId="4BF5B4C1" w:rsidR="00E51C78" w:rsidRDefault="00E51C78" w:rsidP="00E51C78">
      <w:pPr>
        <w:pStyle w:val="LabStepNumberedLevel2"/>
      </w:pPr>
      <w:r>
        <w:t xml:space="preserve">Update the Layout for the gallery to </w:t>
      </w:r>
      <w:r w:rsidRPr="00E51C78">
        <w:rPr>
          <w:b/>
        </w:rPr>
        <w:t>Title</w:t>
      </w:r>
      <w:r>
        <w:t>.</w:t>
      </w:r>
    </w:p>
    <w:p w14:paraId="2C24309F" w14:textId="5C2CC3A4" w:rsidR="00E51C78" w:rsidRDefault="00E51C78" w:rsidP="00E51C78">
      <w:pPr>
        <w:pStyle w:val="LabStepNumberedLevel2"/>
      </w:pPr>
      <w:r>
        <w:t xml:space="preserve">Configure the </w:t>
      </w:r>
      <w:r w:rsidRPr="00E51C78">
        <w:rPr>
          <w:b/>
        </w:rPr>
        <w:t>Title3</w:t>
      </w:r>
      <w:r>
        <w:t xml:space="preserve"> gallery control to bind to the CDS field named </w:t>
      </w:r>
      <w:r w:rsidRPr="00E51C78">
        <w:rPr>
          <w:b/>
        </w:rPr>
        <w:t>fullname</w:t>
      </w:r>
      <w:r>
        <w:t xml:space="preserve"> as shown in the following screenshot.</w:t>
      </w:r>
    </w:p>
    <w:p w14:paraId="03C9CBED" w14:textId="0A679A34" w:rsidR="00966BA1" w:rsidRDefault="00B81300" w:rsidP="00952398">
      <w:pPr>
        <w:pStyle w:val="LabStepScreenshotLevel2"/>
      </w:pPr>
      <w:r>
        <w:drawing>
          <wp:inline distT="0" distB="0" distL="0" distR="0" wp14:anchorId="7B6AE4B3" wp14:editId="7A9C7AD0">
            <wp:extent cx="1543115" cy="1896036"/>
            <wp:effectExtent l="19050" t="19050" r="1905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705" cy="1913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36653" w14:textId="6325A5D2" w:rsidR="00E51C78" w:rsidRDefault="00E51C78" w:rsidP="00E51C78">
      <w:pPr>
        <w:pStyle w:val="LabStepNumberedLevel2"/>
      </w:pPr>
      <w:r>
        <w:t xml:space="preserve">With the </w:t>
      </w:r>
      <w:r w:rsidRPr="00E51C78">
        <w:rPr>
          <w:b/>
        </w:rPr>
        <w:t>Data</w:t>
      </w:r>
      <w:r>
        <w:t xml:space="preserve"> pane showing, use the left navigation to select </w:t>
      </w:r>
      <w:r w:rsidRPr="00E51C78">
        <w:rPr>
          <w:b/>
        </w:rPr>
        <w:t>DetailForm1</w:t>
      </w:r>
      <w:r>
        <w:t xml:space="preserve"> in </w:t>
      </w:r>
      <w:r w:rsidRPr="00E51C78">
        <w:rPr>
          <w:b/>
        </w:rPr>
        <w:t>DetailScreeen1</w:t>
      </w:r>
    </w:p>
    <w:p w14:paraId="19B12C83" w14:textId="2092E33B" w:rsidR="00966BA1" w:rsidRDefault="00966BA1" w:rsidP="00952398">
      <w:pPr>
        <w:pStyle w:val="LabStepScreenshotLevel2"/>
      </w:pPr>
      <w:r>
        <w:drawing>
          <wp:inline distT="0" distB="0" distL="0" distR="0" wp14:anchorId="6B98A389" wp14:editId="5FC24812">
            <wp:extent cx="1707982" cy="1360863"/>
            <wp:effectExtent l="19050" t="19050" r="26035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41" cy="13784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240043" w14:textId="0EA1FA62" w:rsidR="00E51C78" w:rsidRDefault="00E51C78" w:rsidP="00E51C78">
      <w:pPr>
        <w:pStyle w:val="LabStepNumberedLevel2"/>
      </w:pPr>
      <w:r>
        <w:t xml:space="preserve">The </w:t>
      </w:r>
      <w:r w:rsidRPr="00E51C78">
        <w:rPr>
          <w:b/>
        </w:rPr>
        <w:t>Data</w:t>
      </w:r>
      <w:r>
        <w:t xml:space="preserve"> pane should now display a </w:t>
      </w:r>
      <w:r w:rsidRPr="00E51C78">
        <w:rPr>
          <w:b/>
        </w:rPr>
        <w:t>Fields</w:t>
      </w:r>
      <w:r>
        <w:t xml:space="preserve"> list showed the fields included on </w:t>
      </w:r>
      <w:r w:rsidRPr="00E51C78">
        <w:rPr>
          <w:b/>
        </w:rPr>
        <w:t>DetailForm1</w:t>
      </w:r>
      <w:r>
        <w:t>.</w:t>
      </w:r>
    </w:p>
    <w:p w14:paraId="7A23EF48" w14:textId="7992DD2F" w:rsidR="00E51C78" w:rsidRDefault="00E51C78" w:rsidP="00E51C78">
      <w:pPr>
        <w:pStyle w:val="LabStepNumberedLevel2"/>
      </w:pPr>
      <w:r>
        <w:t>Reorganize the fields in the Fields list to display the following fields in this particular order.</w:t>
      </w:r>
    </w:p>
    <w:p w14:paraId="123C4452" w14:textId="65AC399E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Contact</w:t>
      </w:r>
    </w:p>
    <w:p w14:paraId="1B2B51D2" w14:textId="1FDB61B5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Full Name</w:t>
      </w:r>
    </w:p>
    <w:p w14:paraId="3E401267" w14:textId="52D28C9F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Mobile Phone</w:t>
      </w:r>
    </w:p>
    <w:p w14:paraId="72699B35" w14:textId="672F4ECE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Email</w:t>
      </w:r>
    </w:p>
    <w:p w14:paraId="1CEF15F2" w14:textId="155DD320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Birthday</w:t>
      </w:r>
    </w:p>
    <w:p w14:paraId="4B79341D" w14:textId="242CC720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Status</w:t>
      </w:r>
    </w:p>
    <w:p w14:paraId="64DFE0F4" w14:textId="474313EE" w:rsidR="00E51C78" w:rsidRDefault="00E51C78" w:rsidP="00E51C78">
      <w:pPr>
        <w:pStyle w:val="LabStepNumberedLevel2"/>
      </w:pPr>
      <w:r>
        <w:lastRenderedPageBreak/>
        <w:t xml:space="preserve">The </w:t>
      </w:r>
      <w:r w:rsidRPr="00E51C78">
        <w:rPr>
          <w:b/>
        </w:rPr>
        <w:t>Fields</w:t>
      </w:r>
      <w:r>
        <w:t xml:space="preserve"> list for </w:t>
      </w:r>
      <w:r w:rsidRPr="00E51C78">
        <w:rPr>
          <w:b/>
        </w:rPr>
        <w:t>DetailForm1</w:t>
      </w:r>
      <w:r>
        <w:t xml:space="preserve"> should match the </w:t>
      </w:r>
      <w:r w:rsidRPr="00E51C78">
        <w:rPr>
          <w:b/>
        </w:rPr>
        <w:t>Fields</w:t>
      </w:r>
      <w:r>
        <w:t xml:space="preserve"> list shown in the following screenshot.</w:t>
      </w:r>
    </w:p>
    <w:p w14:paraId="2EBA6FFD" w14:textId="1113BEE6" w:rsidR="00966BA1" w:rsidRDefault="00A34E18" w:rsidP="00952398">
      <w:pPr>
        <w:pStyle w:val="LabStepScreenshotLevel2"/>
      </w:pPr>
      <w:r>
        <w:drawing>
          <wp:inline distT="0" distB="0" distL="0" distR="0" wp14:anchorId="486AE91C" wp14:editId="53B785DA">
            <wp:extent cx="2059132" cy="1960013"/>
            <wp:effectExtent l="19050" t="19050" r="17780" b="215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231" cy="1991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C9C3A" w14:textId="52CE48F3" w:rsidR="00E51C78" w:rsidRDefault="00E51C78" w:rsidP="00E51C78">
      <w:pPr>
        <w:pStyle w:val="LabStepNumberedLevel2"/>
      </w:pPr>
      <w:r>
        <w:t xml:space="preserve">With the </w:t>
      </w:r>
      <w:r w:rsidRPr="00E51C78">
        <w:rPr>
          <w:b/>
        </w:rPr>
        <w:t>Data</w:t>
      </w:r>
      <w:r>
        <w:t xml:space="preserve"> pane showing, use the left navigation to select </w:t>
      </w:r>
      <w:r>
        <w:rPr>
          <w:b/>
        </w:rPr>
        <w:t>Edit</w:t>
      </w:r>
      <w:r w:rsidRPr="00E51C78">
        <w:rPr>
          <w:b/>
        </w:rPr>
        <w:t>Form1</w:t>
      </w:r>
      <w:r>
        <w:t xml:space="preserve"> in </w:t>
      </w:r>
      <w:r>
        <w:rPr>
          <w:b/>
        </w:rPr>
        <w:t>Edit</w:t>
      </w:r>
      <w:r w:rsidRPr="00E51C78">
        <w:rPr>
          <w:b/>
        </w:rPr>
        <w:t>Screeen1</w:t>
      </w:r>
    </w:p>
    <w:p w14:paraId="7CB276BD" w14:textId="5FE931D5" w:rsidR="00A34E18" w:rsidRDefault="00A34E18" w:rsidP="00952398">
      <w:pPr>
        <w:pStyle w:val="LabStepScreenshotLevel2"/>
      </w:pPr>
      <w:r>
        <w:drawing>
          <wp:inline distT="0" distB="0" distL="0" distR="0" wp14:anchorId="386C9BF6" wp14:editId="71FE7441">
            <wp:extent cx="1473200" cy="1329328"/>
            <wp:effectExtent l="19050" t="19050" r="12700" b="234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339" cy="1340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A828E" w14:textId="441867CE" w:rsidR="00423DB5" w:rsidRDefault="00423DB5" w:rsidP="00423DB5">
      <w:pPr>
        <w:pStyle w:val="LabStepNumberedLevel2"/>
      </w:pPr>
      <w:r>
        <w:t xml:space="preserve">The </w:t>
      </w:r>
      <w:r w:rsidRPr="00E51C78">
        <w:rPr>
          <w:b/>
        </w:rPr>
        <w:t>Data</w:t>
      </w:r>
      <w:r>
        <w:t xml:space="preserve"> pane should now display a </w:t>
      </w:r>
      <w:r w:rsidRPr="00E51C78">
        <w:rPr>
          <w:b/>
        </w:rPr>
        <w:t>Fields</w:t>
      </w:r>
      <w:r>
        <w:t xml:space="preserve"> list showed the fields included on </w:t>
      </w:r>
      <w:r>
        <w:rPr>
          <w:b/>
        </w:rPr>
        <w:t>Edit</w:t>
      </w:r>
      <w:r w:rsidRPr="00E51C78">
        <w:rPr>
          <w:b/>
        </w:rPr>
        <w:t>Form1</w:t>
      </w:r>
      <w:r>
        <w:t>.</w:t>
      </w:r>
    </w:p>
    <w:p w14:paraId="673F4864" w14:textId="65E3C894" w:rsidR="00423DB5" w:rsidRDefault="00423DB5" w:rsidP="00423DB5">
      <w:pPr>
        <w:pStyle w:val="LabStepNumberedLevel2"/>
      </w:pPr>
      <w:r>
        <w:t xml:space="preserve">Reorganize the fields in the </w:t>
      </w:r>
      <w:r w:rsidRPr="00423DB5">
        <w:rPr>
          <w:b/>
        </w:rPr>
        <w:t>Fields</w:t>
      </w:r>
      <w:r>
        <w:t xml:space="preserve"> list for </w:t>
      </w:r>
      <w:r w:rsidRPr="00423DB5">
        <w:rPr>
          <w:b/>
        </w:rPr>
        <w:t>EditForm1</w:t>
      </w:r>
      <w:r>
        <w:t xml:space="preserve"> to include the following fields in this particular order.</w:t>
      </w:r>
    </w:p>
    <w:p w14:paraId="01C9171F" w14:textId="095C2BF4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Last Name</w:t>
      </w:r>
    </w:p>
    <w:p w14:paraId="1A88BE3B" w14:textId="2DDAE398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First name</w:t>
      </w:r>
    </w:p>
    <w:p w14:paraId="0AF6993B" w14:textId="6915584B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Email</w:t>
      </w:r>
    </w:p>
    <w:p w14:paraId="316134F7" w14:textId="18A8437F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Mobile Phone</w:t>
      </w:r>
    </w:p>
    <w:p w14:paraId="7939BAF9" w14:textId="77777777" w:rsidR="00423DB5" w:rsidRPr="00E51C78" w:rsidRDefault="00423DB5" w:rsidP="00423DB5">
      <w:pPr>
        <w:pStyle w:val="LabStepNumberedLevel3"/>
        <w:rPr>
          <w:b/>
        </w:rPr>
      </w:pPr>
      <w:r w:rsidRPr="00E51C78">
        <w:rPr>
          <w:b/>
        </w:rPr>
        <w:t>Birthday</w:t>
      </w:r>
    </w:p>
    <w:p w14:paraId="05CFEC48" w14:textId="6E173B8E" w:rsidR="00423DB5" w:rsidRDefault="00423DB5" w:rsidP="00423DB5">
      <w:pPr>
        <w:pStyle w:val="LabStepNumberedLevel2"/>
      </w:pPr>
      <w:r>
        <w:t xml:space="preserve">The </w:t>
      </w:r>
      <w:r w:rsidRPr="00E51C78">
        <w:rPr>
          <w:b/>
        </w:rPr>
        <w:t>Fields</w:t>
      </w:r>
      <w:r>
        <w:t xml:space="preserve"> list for </w:t>
      </w:r>
      <w:r>
        <w:rPr>
          <w:b/>
        </w:rPr>
        <w:t>Edit</w:t>
      </w:r>
      <w:r w:rsidRPr="00E51C78">
        <w:rPr>
          <w:b/>
        </w:rPr>
        <w:t>Form1</w:t>
      </w:r>
      <w:r>
        <w:t xml:space="preserve"> should match the </w:t>
      </w:r>
      <w:r w:rsidRPr="00E51C78">
        <w:rPr>
          <w:b/>
        </w:rPr>
        <w:t>Fields</w:t>
      </w:r>
      <w:r>
        <w:t xml:space="preserve"> list shown in the following screenshot.</w:t>
      </w:r>
    </w:p>
    <w:p w14:paraId="6F6C22BC" w14:textId="269B4F39" w:rsidR="00A34E18" w:rsidRDefault="00A34E18" w:rsidP="00952398">
      <w:pPr>
        <w:pStyle w:val="LabStepScreenshotLevel2"/>
      </w:pPr>
      <w:r>
        <w:drawing>
          <wp:inline distT="0" distB="0" distL="0" distR="0" wp14:anchorId="4EB7B532" wp14:editId="5CE33DA2">
            <wp:extent cx="2581835" cy="2215545"/>
            <wp:effectExtent l="19050" t="19050" r="2857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778" cy="2244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A5CDB" w14:textId="0DBF5CD1" w:rsidR="00423DB5" w:rsidRDefault="00423DB5" w:rsidP="00423DB5">
      <w:pPr>
        <w:pStyle w:val="LabExerciseCallout"/>
      </w:pPr>
      <w:r>
        <w:lastRenderedPageBreak/>
        <w:t>You have now completed building the new app and now it’s time to test it out.</w:t>
      </w:r>
    </w:p>
    <w:p w14:paraId="2F3AFB4D" w14:textId="5CF4AEF7" w:rsidR="00A34E18" w:rsidRDefault="00A34E18" w:rsidP="00A34E18">
      <w:pPr>
        <w:pStyle w:val="LabStepNumbered"/>
      </w:pPr>
      <w:r>
        <w:t>Test it out</w:t>
      </w:r>
      <w:r w:rsidR="00E15D6E">
        <w:t xml:space="preserve"> the application by running it and adding a new contact.</w:t>
      </w:r>
    </w:p>
    <w:p w14:paraId="6EE7A0DC" w14:textId="6B50C2CB" w:rsidR="00A34E18" w:rsidRDefault="00E15D6E" w:rsidP="00A34E18">
      <w:pPr>
        <w:pStyle w:val="LabStepNumberedLevel2"/>
      </w:pPr>
      <w:r>
        <w:t xml:space="preserve">Select the startup screen named </w:t>
      </w:r>
      <w:r w:rsidRPr="00E15D6E">
        <w:rPr>
          <w:b/>
        </w:rPr>
        <w:t>BrowseScreen1</w:t>
      </w:r>
      <w:r>
        <w:t xml:space="preserve"> in the left navigation and then click the </w:t>
      </w:r>
      <w:r w:rsidRPr="00E15D6E">
        <w:rPr>
          <w:b/>
        </w:rPr>
        <w:t>Play</w:t>
      </w:r>
      <w:r>
        <w:t xml:space="preserve"> button to run the app.</w:t>
      </w:r>
    </w:p>
    <w:p w14:paraId="232C620E" w14:textId="71FAB230" w:rsidR="00A34E18" w:rsidRDefault="00A34E18" w:rsidP="00A34E18">
      <w:pPr>
        <w:pStyle w:val="LabStepScreenshotLevel2"/>
      </w:pPr>
      <w:r>
        <w:drawing>
          <wp:inline distT="0" distB="0" distL="0" distR="0" wp14:anchorId="7D857C83" wp14:editId="517520EB">
            <wp:extent cx="5187879" cy="1660121"/>
            <wp:effectExtent l="19050" t="19050" r="13335" b="165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84" cy="1692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DDD0" w14:textId="6789DA9F" w:rsidR="00423DB5" w:rsidRDefault="00E15D6E" w:rsidP="00423DB5">
      <w:pPr>
        <w:pStyle w:val="LabStepNumberedLevel2"/>
      </w:pPr>
      <w:r>
        <w:t xml:space="preserve">When the app starts and display the startup browse screen, click the </w:t>
      </w:r>
      <w:r w:rsidRPr="00E15D6E">
        <w:rPr>
          <w:b/>
          <w:sz w:val="20"/>
        </w:rPr>
        <w:t>+</w:t>
      </w:r>
      <w:r>
        <w:t xml:space="preserve"> button to create a new contact.</w:t>
      </w:r>
    </w:p>
    <w:p w14:paraId="6DE6E168" w14:textId="4E695C37" w:rsidR="00A34E18" w:rsidRDefault="00A34E18" w:rsidP="00A34E18">
      <w:pPr>
        <w:pStyle w:val="LabStepScreenshotLevel2"/>
      </w:pPr>
      <w:r>
        <w:drawing>
          <wp:inline distT="0" distB="0" distL="0" distR="0" wp14:anchorId="79053E8D" wp14:editId="48586D71">
            <wp:extent cx="4019546" cy="803910"/>
            <wp:effectExtent l="19050" t="19050" r="19685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99" cy="827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0378E1" w14:textId="5BCC7526" w:rsidR="00423DB5" w:rsidRDefault="00E15D6E" w:rsidP="00423DB5">
      <w:pPr>
        <w:pStyle w:val="LabStepNumberedLevel2"/>
      </w:pPr>
      <w:r>
        <w:t>Enter sample data for a new contact like the data shown in the following screenshot and then click the Checkmark button to save your changes and create a new contact.</w:t>
      </w:r>
    </w:p>
    <w:p w14:paraId="4DD4B75A" w14:textId="1A85EC66" w:rsidR="00A34E18" w:rsidRDefault="00A34E18" w:rsidP="00A34E18">
      <w:pPr>
        <w:pStyle w:val="LabStepScreenshotLevel2"/>
      </w:pPr>
      <w:r>
        <w:drawing>
          <wp:inline distT="0" distB="0" distL="0" distR="0" wp14:anchorId="281FE022" wp14:editId="7C6F16CC">
            <wp:extent cx="4118914" cy="2283575"/>
            <wp:effectExtent l="19050" t="19050" r="15240" b="215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15" cy="2325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CABEC0" w14:textId="68621757" w:rsidR="00423DB5" w:rsidRDefault="00E15D6E" w:rsidP="00423DB5">
      <w:pPr>
        <w:pStyle w:val="LabStepNumberedLevel2"/>
      </w:pPr>
      <w:r>
        <w:t>Once the new contact is created, the app should redirect you back to the browse screen which displays the new contact.</w:t>
      </w:r>
    </w:p>
    <w:p w14:paraId="5DD7F944" w14:textId="77777777" w:rsidR="00F37721" w:rsidRDefault="00A34E18" w:rsidP="00A34E18">
      <w:pPr>
        <w:pStyle w:val="LabStepScreenshotLevel2"/>
      </w:pPr>
      <w:r>
        <w:drawing>
          <wp:inline distT="0" distB="0" distL="0" distR="0" wp14:anchorId="52215140" wp14:editId="2094E89B">
            <wp:extent cx="4320923" cy="1003415"/>
            <wp:effectExtent l="19050" t="19050" r="22860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07" cy="1035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8948F" w14:textId="70EA692E" w:rsidR="00F37721" w:rsidRDefault="00E15D6E" w:rsidP="00F37721">
      <w:pPr>
        <w:pStyle w:val="LabStepNumberedLevel2"/>
      </w:pPr>
      <w:r>
        <w:lastRenderedPageBreak/>
        <w:t xml:space="preserve">Follow the same steps to create </w:t>
      </w:r>
      <w:r w:rsidR="005215A3">
        <w:t xml:space="preserve">and save </w:t>
      </w:r>
      <w:r>
        <w:t xml:space="preserve">a second contact </w:t>
      </w:r>
      <w:r w:rsidR="005215A3">
        <w:t xml:space="preserve">in the </w:t>
      </w:r>
      <w:r>
        <w:t>CDS for Apps database.</w:t>
      </w:r>
    </w:p>
    <w:p w14:paraId="21880C05" w14:textId="0D99B87B" w:rsidR="00A34E18" w:rsidRDefault="00A34E18" w:rsidP="00A34E18">
      <w:pPr>
        <w:pStyle w:val="LabStepScreenshotLevel2"/>
      </w:pPr>
      <w:r w:rsidRPr="00A34E18">
        <w:drawing>
          <wp:inline distT="0" distB="0" distL="0" distR="0" wp14:anchorId="6815C379" wp14:editId="63A26E09">
            <wp:extent cx="1934441" cy="1794509"/>
            <wp:effectExtent l="19050" t="19050" r="27940" b="158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460" cy="183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6F583" w14:textId="7A091FBF" w:rsidR="00423DB5" w:rsidRDefault="00E15D6E" w:rsidP="00423DB5">
      <w:pPr>
        <w:pStyle w:val="LabStepNumberedLevel2"/>
      </w:pPr>
      <w:r>
        <w:t xml:space="preserve">When you are done, you should </w:t>
      </w:r>
      <w:r w:rsidR="005215A3">
        <w:t xml:space="preserve">now </w:t>
      </w:r>
      <w:r>
        <w:t>see two new contacts in the browse screen.</w:t>
      </w:r>
    </w:p>
    <w:p w14:paraId="0B77B89D" w14:textId="6999D6DD" w:rsidR="00F37721" w:rsidRDefault="00F37721" w:rsidP="00A34E18">
      <w:pPr>
        <w:pStyle w:val="LabStepScreenshotLevel2"/>
      </w:pPr>
      <w:r>
        <w:drawing>
          <wp:inline distT="0" distB="0" distL="0" distR="0" wp14:anchorId="2A9AF12A" wp14:editId="6C301918">
            <wp:extent cx="2263907" cy="1219546"/>
            <wp:effectExtent l="19050" t="19050" r="22225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515" cy="1237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D63A2B" w14:textId="19E81D93" w:rsidR="00F37721" w:rsidRDefault="00E15D6E" w:rsidP="00E15D6E">
      <w:pPr>
        <w:pStyle w:val="LabStepNumbered"/>
      </w:pPr>
      <w:r>
        <w:t>Test the details screen.</w:t>
      </w:r>
    </w:p>
    <w:p w14:paraId="78C351D0" w14:textId="7D6F1E4B" w:rsidR="00E15D6E" w:rsidRPr="00A34E18" w:rsidRDefault="004259AB" w:rsidP="00E15D6E">
      <w:pPr>
        <w:pStyle w:val="LabStepNumberedLevel2"/>
      </w:pPr>
      <w:r>
        <w:t xml:space="preserve">Click the </w:t>
      </w:r>
      <w:r w:rsidRPr="004259AB">
        <w:rPr>
          <w:b/>
          <w:sz w:val="20"/>
        </w:rPr>
        <w:t>&gt;</w:t>
      </w:r>
      <w:r>
        <w:t xml:space="preserve"> button for one of the new contacts to navigate to the app’s detail screen.</w:t>
      </w:r>
    </w:p>
    <w:p w14:paraId="1E6F315F" w14:textId="54ACCC06" w:rsidR="002A25C3" w:rsidRDefault="00F37721" w:rsidP="00952398">
      <w:pPr>
        <w:pStyle w:val="LabStepScreenshotLevel2"/>
      </w:pPr>
      <w:r>
        <w:drawing>
          <wp:inline distT="0" distB="0" distL="0" distR="0" wp14:anchorId="0F55A3C1" wp14:editId="77915C88">
            <wp:extent cx="2483081" cy="696218"/>
            <wp:effectExtent l="19050" t="19050" r="12700" b="279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33" cy="707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BD3B5" w14:textId="053DAC30" w:rsidR="00423DB5" w:rsidRDefault="004259AB" w:rsidP="00423DB5">
      <w:pPr>
        <w:pStyle w:val="LabStepNumberedLevel2"/>
      </w:pPr>
      <w:r>
        <w:t xml:space="preserve">On the detail screen, you should see the details </w:t>
      </w:r>
      <w:r w:rsidR="005215A3">
        <w:t xml:space="preserve">for </w:t>
      </w:r>
      <w:r>
        <w:t>a specific contact.</w:t>
      </w:r>
    </w:p>
    <w:p w14:paraId="6E718C4D" w14:textId="4895651F" w:rsidR="00F37721" w:rsidRDefault="00F37721" w:rsidP="00952398">
      <w:pPr>
        <w:pStyle w:val="LabStepScreenshotLevel2"/>
      </w:pPr>
      <w:r>
        <w:drawing>
          <wp:inline distT="0" distB="0" distL="0" distR="0" wp14:anchorId="01B374F3" wp14:editId="541644CC">
            <wp:extent cx="1992630" cy="2025841"/>
            <wp:effectExtent l="19050" t="19050" r="2667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60" cy="20522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73D3CF" w14:textId="17BCD117" w:rsidR="005215A3" w:rsidRDefault="005215A3" w:rsidP="005215A3">
      <w:pPr>
        <w:pStyle w:val="LabExerciseCallout"/>
      </w:pPr>
      <w:r>
        <w:t xml:space="preserve">Note that the </w:t>
      </w:r>
      <w:r w:rsidRPr="004259AB">
        <w:rPr>
          <w:b/>
        </w:rPr>
        <w:t>Contact</w:t>
      </w:r>
      <w:r>
        <w:t xml:space="preserve"> field contains a GUID that serves as the ID (</w:t>
      </w:r>
      <w:r w:rsidRPr="004259AB">
        <w:rPr>
          <w:i/>
        </w:rPr>
        <w:t>i.e. primary key</w:t>
      </w:r>
      <w:r>
        <w:t xml:space="preserve">) for the contact record. Generating a new GUID and assigning it to the </w:t>
      </w:r>
      <w:r w:rsidRPr="004259AB">
        <w:rPr>
          <w:b/>
        </w:rPr>
        <w:t>Contact</w:t>
      </w:r>
      <w:r>
        <w:t xml:space="preserve"> column is handled behind the scenes by the Common Data Service whenever a new contact is created.</w:t>
      </w:r>
    </w:p>
    <w:p w14:paraId="59F4B0A7" w14:textId="3276DAF8" w:rsidR="005215A3" w:rsidRDefault="005215A3" w:rsidP="005215A3">
      <w:pPr>
        <w:pStyle w:val="LabStepNumberedLevel2"/>
      </w:pPr>
      <w:r>
        <w:lastRenderedPageBreak/>
        <w:t xml:space="preserve">Quit the running app by clicking the </w:t>
      </w:r>
      <w:r w:rsidRPr="004259AB">
        <w:rPr>
          <w:b/>
          <w:sz w:val="20"/>
        </w:rPr>
        <w:t>x</w:t>
      </w:r>
      <w:r>
        <w:t xml:space="preserve"> button in the upper right corner of the page to return to your app in </w:t>
      </w:r>
      <w:r w:rsidR="00B333E1">
        <w:t>Power Apps</w:t>
      </w:r>
      <w:r>
        <w:t xml:space="preserve"> Studio.</w:t>
      </w:r>
    </w:p>
    <w:p w14:paraId="1B29D0A9" w14:textId="77777777" w:rsidR="005215A3" w:rsidRDefault="005215A3" w:rsidP="005215A3">
      <w:pPr>
        <w:pStyle w:val="LabStepScreenshotLevel2"/>
      </w:pPr>
      <w:r>
        <w:drawing>
          <wp:inline distT="0" distB="0" distL="0" distR="0" wp14:anchorId="2E369CA4" wp14:editId="3A75196F">
            <wp:extent cx="4636247" cy="1153045"/>
            <wp:effectExtent l="19050" t="19050" r="12065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94" cy="1180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4C3B49" w14:textId="0A648258" w:rsidR="00F37721" w:rsidRDefault="00F37721" w:rsidP="00F37721">
      <w:pPr>
        <w:pStyle w:val="LabStepNumbered"/>
      </w:pPr>
      <w:r>
        <w:t>Save your work</w:t>
      </w:r>
      <w:r w:rsidR="004259AB">
        <w:t xml:space="preserve"> by saving the app in the cloud.</w:t>
      </w:r>
    </w:p>
    <w:p w14:paraId="1D73C903" w14:textId="6D7E1E94" w:rsidR="00423DB5" w:rsidRDefault="004259AB" w:rsidP="000173EE">
      <w:pPr>
        <w:pStyle w:val="LabStepNumberedLevel2"/>
      </w:pPr>
      <w:r>
        <w:t xml:space="preserve">In </w:t>
      </w:r>
      <w:r w:rsidR="00B333E1">
        <w:t>Power Apps</w:t>
      </w:r>
      <w:r>
        <w:t xml:space="preserve"> Studio, click the </w:t>
      </w:r>
      <w:r w:rsidRPr="004259AB">
        <w:rPr>
          <w:b/>
        </w:rPr>
        <w:t>File</w:t>
      </w:r>
      <w:r>
        <w:t xml:space="preserve"> menu.</w:t>
      </w:r>
    </w:p>
    <w:p w14:paraId="4AFBF472" w14:textId="16FC98E6" w:rsidR="00F37721" w:rsidRDefault="00F37721" w:rsidP="00952398">
      <w:pPr>
        <w:pStyle w:val="LabStepScreenshotLevel2"/>
      </w:pPr>
      <w:r>
        <w:drawing>
          <wp:inline distT="0" distB="0" distL="0" distR="0" wp14:anchorId="51272992" wp14:editId="31D4FE32">
            <wp:extent cx="2720107" cy="1020040"/>
            <wp:effectExtent l="19050" t="19050" r="23495" b="279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34" cy="10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82729D" w14:textId="3A97AD86" w:rsidR="00423DB5" w:rsidRDefault="004259AB" w:rsidP="00423DB5">
      <w:pPr>
        <w:pStyle w:val="LabStepNumberedLevel2"/>
      </w:pPr>
      <w:r>
        <w:t xml:space="preserve">Click on the </w:t>
      </w:r>
      <w:r w:rsidRPr="004259AB">
        <w:rPr>
          <w:b/>
        </w:rPr>
        <w:t>App settings</w:t>
      </w:r>
      <w:r>
        <w:t xml:space="preserve"> link in the left navigation and enter an </w:t>
      </w:r>
      <w:r w:rsidRPr="004259AB">
        <w:rPr>
          <w:b/>
        </w:rPr>
        <w:t>App name</w:t>
      </w:r>
      <w:r>
        <w:t xml:space="preserve"> of </w:t>
      </w:r>
      <w:r w:rsidRPr="004259AB">
        <w:rPr>
          <w:b/>
        </w:rPr>
        <w:t>CDS Contacts</w:t>
      </w:r>
      <w:r>
        <w:t>.</w:t>
      </w:r>
    </w:p>
    <w:p w14:paraId="67E8CEEF" w14:textId="52D73C6C" w:rsidR="004259AB" w:rsidRDefault="004259AB" w:rsidP="00423DB5">
      <w:pPr>
        <w:pStyle w:val="LabStepNumberedLevel2"/>
      </w:pPr>
      <w:r>
        <w:t xml:space="preserve">Select an </w:t>
      </w:r>
      <w:r w:rsidRPr="004259AB">
        <w:rPr>
          <w:b/>
        </w:rPr>
        <w:t>Icon</w:t>
      </w:r>
      <w:r>
        <w:t xml:space="preserve"> and a </w:t>
      </w:r>
      <w:r w:rsidRPr="004259AB">
        <w:rPr>
          <w:b/>
        </w:rPr>
        <w:t>Background color</w:t>
      </w:r>
      <w:r>
        <w:t xml:space="preserve"> of your liking.</w:t>
      </w:r>
    </w:p>
    <w:p w14:paraId="71A34F87" w14:textId="445E04F4" w:rsidR="0015223B" w:rsidRDefault="0015223B" w:rsidP="00952398">
      <w:pPr>
        <w:pStyle w:val="LabStepScreenshotLevel2"/>
      </w:pPr>
      <w:r>
        <w:drawing>
          <wp:inline distT="0" distB="0" distL="0" distR="0" wp14:anchorId="3D3D6DE9" wp14:editId="03C56303">
            <wp:extent cx="4978078" cy="1859626"/>
            <wp:effectExtent l="19050" t="19050" r="13335" b="266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02" cy="1878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F0D8DC" w14:textId="34E81CD6" w:rsidR="00423DB5" w:rsidRDefault="005215A3" w:rsidP="00423DB5">
      <w:pPr>
        <w:pStyle w:val="LabStepNumberedLevel2"/>
      </w:pPr>
      <w:r>
        <w:t xml:space="preserve">Click the </w:t>
      </w:r>
      <w:r w:rsidRPr="005215A3">
        <w:rPr>
          <w:b/>
        </w:rPr>
        <w:t>Save</w:t>
      </w:r>
      <w:r>
        <w:t xml:space="preserve"> link in the left navigation and then click the </w:t>
      </w:r>
      <w:r w:rsidRPr="005215A3">
        <w:rPr>
          <w:b/>
        </w:rPr>
        <w:t>Save</w:t>
      </w:r>
      <w:r>
        <w:t xml:space="preserve"> button in the bottom right corner of the </w:t>
      </w:r>
      <w:r w:rsidRPr="005215A3">
        <w:rPr>
          <w:b/>
        </w:rPr>
        <w:t>Save as</w:t>
      </w:r>
      <w:r>
        <w:t xml:space="preserve"> page.</w:t>
      </w:r>
    </w:p>
    <w:p w14:paraId="733D1C65" w14:textId="1589D904" w:rsidR="0015223B" w:rsidRDefault="0015223B" w:rsidP="00952398">
      <w:pPr>
        <w:pStyle w:val="LabStepScreenshotLevel2"/>
      </w:pPr>
      <w:r>
        <w:drawing>
          <wp:inline distT="0" distB="0" distL="0" distR="0" wp14:anchorId="423AC841" wp14:editId="5B09D654">
            <wp:extent cx="4484981" cy="1984317"/>
            <wp:effectExtent l="19050" t="19050" r="1143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08" cy="2001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571DF5" w14:textId="75307954" w:rsidR="00423DB5" w:rsidRDefault="005215A3" w:rsidP="00423DB5">
      <w:pPr>
        <w:pStyle w:val="LabStepNumberedLevel2"/>
      </w:pPr>
      <w:r>
        <w:lastRenderedPageBreak/>
        <w:t xml:space="preserve">The Save page should now display a message indicating that </w:t>
      </w:r>
      <w:r w:rsidRPr="005215A3">
        <w:rPr>
          <w:i/>
        </w:rPr>
        <w:t>All changes ae saved</w:t>
      </w:r>
      <w:r>
        <w:t>.</w:t>
      </w:r>
    </w:p>
    <w:p w14:paraId="5BA4A903" w14:textId="31B720EE" w:rsidR="0015223B" w:rsidRDefault="0015223B" w:rsidP="00952398">
      <w:pPr>
        <w:pStyle w:val="LabStepScreenshotLevel2"/>
      </w:pPr>
      <w:r>
        <w:drawing>
          <wp:inline distT="0" distB="0" distL="0" distR="0" wp14:anchorId="305D27D6" wp14:editId="7DF0166B">
            <wp:extent cx="1801437" cy="1230927"/>
            <wp:effectExtent l="19050" t="19050" r="27940" b="266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981" cy="1257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70641" w14:textId="37CD6C9C" w:rsidR="008E7274" w:rsidRDefault="008E7274" w:rsidP="008E7274">
      <w:pPr>
        <w:pStyle w:val="LabStepNumbered"/>
      </w:pPr>
      <w:r>
        <w:t xml:space="preserve">Inspect the Data view of the </w:t>
      </w:r>
      <w:r w:rsidRPr="008E7274">
        <w:rPr>
          <w:b/>
        </w:rPr>
        <w:t>Contact</w:t>
      </w:r>
      <w:r>
        <w:t xml:space="preserve"> entity.</w:t>
      </w:r>
    </w:p>
    <w:p w14:paraId="5ECC80ED" w14:textId="2548E90D" w:rsidR="008E7274" w:rsidRDefault="008E7274" w:rsidP="008E7274">
      <w:pPr>
        <w:pStyle w:val="LabStepNumberedLevel2"/>
      </w:pPr>
      <w:r>
        <w:t xml:space="preserve">Return to the </w:t>
      </w:r>
      <w:r w:rsidR="00B333E1">
        <w:t>Power Apps</w:t>
      </w:r>
      <w:r>
        <w:t xml:space="preserve"> portal and click the Data &gt; Entities</w:t>
      </w:r>
    </w:p>
    <w:p w14:paraId="5D3A59F1" w14:textId="0E1CD5F9" w:rsidR="008E7274" w:rsidRDefault="008E7274" w:rsidP="008E7274">
      <w:pPr>
        <w:pStyle w:val="LabStepNumberedLevel2"/>
      </w:pPr>
      <w:r>
        <w:t xml:space="preserve">Locate and click he </w:t>
      </w:r>
      <w:r w:rsidRPr="008E7274">
        <w:rPr>
          <w:b/>
        </w:rPr>
        <w:t>Contact</w:t>
      </w:r>
      <w:r>
        <w:t xml:space="preserve"> entity.</w:t>
      </w:r>
    </w:p>
    <w:p w14:paraId="608C03B5" w14:textId="6F22AB13" w:rsidR="008E7274" w:rsidRDefault="008E7274" w:rsidP="008E7274">
      <w:pPr>
        <w:pStyle w:val="LabStepNumberedLevel2"/>
      </w:pPr>
      <w:r>
        <w:t xml:space="preserve">Click the </w:t>
      </w:r>
      <w:r w:rsidRPr="008E7274">
        <w:rPr>
          <w:b/>
        </w:rPr>
        <w:t>Data</w:t>
      </w:r>
      <w:r>
        <w:t xml:space="preserve"> link at the first right to see your new contacts.</w:t>
      </w:r>
    </w:p>
    <w:p w14:paraId="0F2577FC" w14:textId="311D07C2" w:rsidR="008E7274" w:rsidRDefault="008E7274" w:rsidP="00952398">
      <w:pPr>
        <w:pStyle w:val="LabStepScreenshotLevel2"/>
      </w:pPr>
      <w:r>
        <w:drawing>
          <wp:inline distT="0" distB="0" distL="0" distR="0" wp14:anchorId="7E581991" wp14:editId="668950FC">
            <wp:extent cx="5777863" cy="1678998"/>
            <wp:effectExtent l="19050" t="19050" r="13970" b="165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2"/>
                    <a:stretch/>
                  </pic:blipFill>
                  <pic:spPr bwMode="auto">
                    <a:xfrm>
                      <a:off x="0" y="0"/>
                      <a:ext cx="5841094" cy="169737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BF3AB" w14:textId="0F2EBF9B" w:rsidR="00423DB5" w:rsidRDefault="005215A3" w:rsidP="00423DB5">
      <w:pPr>
        <w:pStyle w:val="LabExerciseCallout"/>
      </w:pPr>
      <w:r>
        <w:t xml:space="preserve">You have now created a classic-style app in </w:t>
      </w:r>
      <w:r w:rsidR="00B333E1">
        <w:t>Power Apps</w:t>
      </w:r>
      <w:r>
        <w:t xml:space="preserve"> which is now known as a Canvas app. Next, you will create a second app using the new model-driven app support. While model-driven apps are still in preview, it will give you a good sense of the difference between canvas apps and model-driven apps.</w:t>
      </w:r>
    </w:p>
    <w:p w14:paraId="0F0F80C7" w14:textId="51F4F5D6" w:rsidR="000C7A96" w:rsidRDefault="000C7A96" w:rsidP="000C7A96">
      <w:pPr>
        <w:pStyle w:val="Heading3"/>
      </w:pPr>
      <w:r>
        <w:t xml:space="preserve">Exercise </w:t>
      </w:r>
      <w:r w:rsidR="00491D1A">
        <w:t>4</w:t>
      </w:r>
      <w:r>
        <w:t>: Create a Model-driven App to Manage Contact Entity Data</w:t>
      </w:r>
    </w:p>
    <w:p w14:paraId="60CC0578" w14:textId="3C67BD54" w:rsidR="000C7A96" w:rsidRDefault="000C7A96" w:rsidP="000C7A96">
      <w:pPr>
        <w:pStyle w:val="LabExerciseLeadIn"/>
      </w:pPr>
      <w:r>
        <w:t xml:space="preserve">In this exercise, you will create a new model-driven app using the new preview support in </w:t>
      </w:r>
      <w:r w:rsidR="00B333E1">
        <w:t>Power Apps</w:t>
      </w:r>
      <w:r>
        <w:t xml:space="preserve"> Studio.</w:t>
      </w:r>
    </w:p>
    <w:p w14:paraId="0DFAA8C2" w14:textId="4213FCCC" w:rsidR="000C7A96" w:rsidRDefault="000C7A96" w:rsidP="00491D1A">
      <w:pPr>
        <w:pStyle w:val="LabStepNumbered"/>
        <w:numPr>
          <w:ilvl w:val="0"/>
          <w:numId w:val="16"/>
        </w:numPr>
      </w:pPr>
      <w:r>
        <w:t xml:space="preserve">Create the new Canvas app using </w:t>
      </w:r>
      <w:r w:rsidR="00B333E1">
        <w:t>Power Apps</w:t>
      </w:r>
      <w:r>
        <w:t xml:space="preserve"> Studio.</w:t>
      </w:r>
    </w:p>
    <w:p w14:paraId="6428DDFC" w14:textId="4A82054D" w:rsidR="000C7A96" w:rsidRDefault="000C7A96" w:rsidP="000C7A96">
      <w:pPr>
        <w:pStyle w:val="LabStepNumberedLevel2"/>
      </w:pPr>
      <w:r>
        <w:t xml:space="preserve">In the </w:t>
      </w:r>
      <w:r w:rsidR="00B333E1">
        <w:t>Power Apps</w:t>
      </w:r>
      <w:r>
        <w:t xml:space="preserve"> portal at </w:t>
      </w:r>
      <w:hyperlink r:id="rId68" w:history="1">
        <w:r w:rsidRPr="0090796F">
          <w:rPr>
            <w:rStyle w:val="Hyperlink"/>
          </w:rPr>
          <w:t>https://web.</w:t>
        </w:r>
        <w:r w:rsidR="00B333E1">
          <w:rPr>
            <w:rStyle w:val="Hyperlink"/>
          </w:rPr>
          <w:t>Power Apps</w:t>
        </w:r>
        <w:r w:rsidRPr="0090796F">
          <w:rPr>
            <w:rStyle w:val="Hyperlink"/>
          </w:rPr>
          <w:t>.com</w:t>
        </w:r>
      </w:hyperlink>
      <w:r>
        <w:t xml:space="preserve">, make sure you are running in the </w:t>
      </w:r>
      <w:r w:rsidRPr="00E87E16">
        <w:rPr>
          <w:b/>
        </w:rPr>
        <w:t>Dev Env</w:t>
      </w:r>
      <w:r>
        <w:t xml:space="preserve"> environment.</w:t>
      </w:r>
    </w:p>
    <w:p w14:paraId="0ED8FFA4" w14:textId="77777777" w:rsidR="000C7A96" w:rsidRDefault="000C7A96" w:rsidP="000C7A96">
      <w:pPr>
        <w:pStyle w:val="LabStepNumberedLevel2"/>
      </w:pPr>
      <w:r>
        <w:t xml:space="preserve">Click the </w:t>
      </w:r>
      <w:r>
        <w:rPr>
          <w:b/>
        </w:rPr>
        <w:t xml:space="preserve">Apps </w:t>
      </w:r>
      <w:r>
        <w:t>link in the left navigation.</w:t>
      </w:r>
    </w:p>
    <w:p w14:paraId="35D3EA0E" w14:textId="77777777" w:rsidR="000C7A96" w:rsidRDefault="000C7A96" w:rsidP="000C7A96">
      <w:pPr>
        <w:pStyle w:val="LabStepNumberedLevel2"/>
      </w:pPr>
      <w:r>
        <w:t xml:space="preserve">Click the </w:t>
      </w:r>
      <w:r>
        <w:rPr>
          <w:b/>
        </w:rPr>
        <w:t xml:space="preserve">+ Create an app &gt; Model-driven </w:t>
      </w:r>
      <w:r>
        <w:t>menu command to begin the process of creating a new model-driven app.</w:t>
      </w:r>
    </w:p>
    <w:p w14:paraId="1DC6ECC3" w14:textId="02B304A3" w:rsidR="000C7A96" w:rsidRDefault="001D7626" w:rsidP="000C7A96">
      <w:pPr>
        <w:pStyle w:val="LabStepScreenshotLevel2"/>
      </w:pPr>
      <w:r>
        <w:drawing>
          <wp:inline distT="0" distB="0" distL="0" distR="0" wp14:anchorId="4513E844" wp14:editId="4524056F">
            <wp:extent cx="3542407" cy="1601932"/>
            <wp:effectExtent l="19050" t="19050" r="20320" b="1778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7"/>
                    <a:stretch/>
                  </pic:blipFill>
                  <pic:spPr bwMode="auto">
                    <a:xfrm>
                      <a:off x="0" y="0"/>
                      <a:ext cx="3559632" cy="16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A7DD" w14:textId="77777777" w:rsidR="000C7A96" w:rsidRDefault="000C7A96" w:rsidP="000C7A96">
      <w:pPr>
        <w:pStyle w:val="LabStepNumberedLevel2"/>
      </w:pPr>
      <w:r>
        <w:lastRenderedPageBreak/>
        <w:t xml:space="preserve">On the </w:t>
      </w:r>
      <w:r w:rsidRPr="003921F1">
        <w:rPr>
          <w:b/>
        </w:rPr>
        <w:t>Create a New App</w:t>
      </w:r>
      <w:r>
        <w:t xml:space="preserve"> page, enter a </w:t>
      </w:r>
      <w:r w:rsidRPr="003921F1">
        <w:rPr>
          <w:b/>
        </w:rPr>
        <w:t>Name</w:t>
      </w:r>
      <w:r>
        <w:t xml:space="preserve"> of </w:t>
      </w:r>
      <w:r w:rsidRPr="003921F1">
        <w:rPr>
          <w:b/>
        </w:rPr>
        <w:t>Contact Model App</w:t>
      </w:r>
      <w:r>
        <w:t xml:space="preserve"> and then click the </w:t>
      </w:r>
      <w:r w:rsidRPr="003921F1">
        <w:rPr>
          <w:b/>
        </w:rPr>
        <w:t>Done</w:t>
      </w:r>
      <w:r>
        <w:t xml:space="preserve"> button.</w:t>
      </w:r>
    </w:p>
    <w:p w14:paraId="03B5BDE1" w14:textId="77777777" w:rsidR="000C7A96" w:rsidRDefault="000C7A96" w:rsidP="000C7A96">
      <w:pPr>
        <w:pStyle w:val="LabStepScreenshotLevel2"/>
      </w:pPr>
      <w:r>
        <w:drawing>
          <wp:inline distT="0" distB="0" distL="0" distR="0" wp14:anchorId="590B64DF" wp14:editId="1C85FF81">
            <wp:extent cx="5676763" cy="1936376"/>
            <wp:effectExtent l="19050" t="19050" r="19685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1"/>
                    <a:stretch/>
                  </pic:blipFill>
                  <pic:spPr bwMode="auto">
                    <a:xfrm>
                      <a:off x="0" y="0"/>
                      <a:ext cx="5805919" cy="198043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20620" w14:textId="77777777" w:rsidR="000C7A96" w:rsidRDefault="000C7A96" w:rsidP="000C7A96">
      <w:pPr>
        <w:pStyle w:val="LabStepNumbered"/>
      </w:pPr>
      <w:r>
        <w:t xml:space="preserve">You should now see the new model-drive app in the new preview </w:t>
      </w:r>
      <w:r w:rsidRPr="003921F1">
        <w:rPr>
          <w:b/>
        </w:rPr>
        <w:t>App Designer</w:t>
      </w:r>
      <w:r>
        <w:t xml:space="preserve"> as shown in the following screenshot.</w:t>
      </w:r>
    </w:p>
    <w:p w14:paraId="75F1EBF6" w14:textId="77777777" w:rsidR="000C7A96" w:rsidRDefault="000C7A96" w:rsidP="000C7A96">
      <w:pPr>
        <w:pStyle w:val="LabStepScreenshotLevel2"/>
      </w:pPr>
      <w:r>
        <w:drawing>
          <wp:inline distT="0" distB="0" distL="0" distR="0" wp14:anchorId="4B1E2F3C" wp14:editId="6006E038">
            <wp:extent cx="4130565" cy="1515474"/>
            <wp:effectExtent l="19050" t="19050" r="22860" b="27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79" cy="1535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F643C3" w14:textId="77777777" w:rsidR="000C7A96" w:rsidRDefault="000C7A96" w:rsidP="000C7A96">
      <w:pPr>
        <w:pStyle w:val="LabExerciseCallout"/>
      </w:pPr>
      <w:r>
        <w:t>Note that the app is not ready to run because there is a red error indicator above the app’s site map component. You must make some changes to the site map before you can run this model-driven app.</w:t>
      </w:r>
    </w:p>
    <w:p w14:paraId="6E92725E" w14:textId="77777777" w:rsidR="000C7A96" w:rsidRDefault="000C7A96" w:rsidP="000C7A96">
      <w:pPr>
        <w:pStyle w:val="LabStepNumbered"/>
      </w:pPr>
      <w:r>
        <w:t>Configure the model-driven app’s site map.</w:t>
      </w:r>
    </w:p>
    <w:p w14:paraId="033A7AE3" w14:textId="77777777" w:rsidR="000C7A96" w:rsidRDefault="000C7A96" w:rsidP="000C7A96">
      <w:pPr>
        <w:pStyle w:val="LabStepNumberedLevel2"/>
      </w:pPr>
      <w:r>
        <w:t>Click on the button with the arrow on the left side of the Site Map to open the site map in the Site Map Designer.</w:t>
      </w:r>
    </w:p>
    <w:p w14:paraId="7588F7F4" w14:textId="77777777" w:rsidR="000C7A96" w:rsidRDefault="000C7A96" w:rsidP="000C7A96">
      <w:pPr>
        <w:pStyle w:val="LabStepScreenshotLevel2"/>
      </w:pPr>
      <w:r>
        <w:drawing>
          <wp:inline distT="0" distB="0" distL="0" distR="0" wp14:anchorId="02D4B2DE" wp14:editId="34DE9F0E">
            <wp:extent cx="4927060" cy="918372"/>
            <wp:effectExtent l="19050" t="19050" r="2603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04" cy="938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D5344" w14:textId="77777777" w:rsidR="000C7A96" w:rsidRDefault="000C7A96" w:rsidP="000C7A96">
      <w:pPr>
        <w:pStyle w:val="LabStepNumberedLevel2"/>
      </w:pPr>
      <w:r>
        <w:t xml:space="preserve">You should now see the site map for your app open in the </w:t>
      </w:r>
      <w:r w:rsidRPr="003921F1">
        <w:rPr>
          <w:b/>
        </w:rPr>
        <w:t>Site Map Designer</w:t>
      </w:r>
      <w:r>
        <w:t>.</w:t>
      </w:r>
    </w:p>
    <w:p w14:paraId="0890196B" w14:textId="77777777" w:rsidR="000C7A96" w:rsidRDefault="000C7A96" w:rsidP="000C7A96">
      <w:pPr>
        <w:pStyle w:val="LabStepScreenshotLevel2"/>
      </w:pPr>
      <w:r>
        <w:drawing>
          <wp:inline distT="0" distB="0" distL="0" distR="0" wp14:anchorId="5B889C9A" wp14:editId="22EC997D">
            <wp:extent cx="4347227" cy="1444557"/>
            <wp:effectExtent l="19050" t="19050" r="1524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47" cy="1468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BDCD0" w14:textId="77777777" w:rsidR="000C7A96" w:rsidRDefault="000C7A96" w:rsidP="000C7A96">
      <w:pPr>
        <w:pStyle w:val="LabStepNumberedLevel2"/>
      </w:pPr>
      <w:r>
        <w:lastRenderedPageBreak/>
        <w:t xml:space="preserve">In the Site Map Designer, hover the mouse over </w:t>
      </w:r>
      <w:r w:rsidRPr="003921F1">
        <w:rPr>
          <w:b/>
        </w:rPr>
        <w:t>New Area</w:t>
      </w:r>
      <w:r>
        <w:t xml:space="preserve"> and click the pen icon to move the area into edit mode.</w:t>
      </w:r>
    </w:p>
    <w:p w14:paraId="7CC2E137" w14:textId="77777777" w:rsidR="000C7A96" w:rsidRDefault="000C7A96" w:rsidP="000C7A96">
      <w:pPr>
        <w:pStyle w:val="LabStepScreenshotLevel2"/>
      </w:pPr>
      <w:r>
        <w:drawing>
          <wp:inline distT="0" distB="0" distL="0" distR="0" wp14:anchorId="69C90635" wp14:editId="6FAD1077">
            <wp:extent cx="1887888" cy="1855694"/>
            <wp:effectExtent l="19050" t="19050" r="17145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41" cy="187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46EA06" w14:textId="77777777" w:rsidR="000C7A96" w:rsidRDefault="000C7A96" w:rsidP="000C7A96">
      <w:pPr>
        <w:pStyle w:val="LabStepNumberedLevel2"/>
      </w:pPr>
      <w:r>
        <w:t xml:space="preserve">Change the text caption for the area from </w:t>
      </w:r>
      <w:r w:rsidRPr="003921F1">
        <w:rPr>
          <w:b/>
        </w:rPr>
        <w:t>New Area</w:t>
      </w:r>
      <w:r>
        <w:t xml:space="preserve"> to </w:t>
      </w:r>
      <w:r w:rsidRPr="003921F1">
        <w:rPr>
          <w:b/>
        </w:rPr>
        <w:t>My Contacts App</w:t>
      </w:r>
      <w:r>
        <w:t>.</w:t>
      </w:r>
    </w:p>
    <w:p w14:paraId="4A8CC983" w14:textId="77777777" w:rsidR="000C7A96" w:rsidRDefault="000C7A96" w:rsidP="000C7A96">
      <w:pPr>
        <w:pStyle w:val="LabStepScreenshotLevel2"/>
      </w:pPr>
      <w:r>
        <w:drawing>
          <wp:inline distT="0" distB="0" distL="0" distR="0" wp14:anchorId="7C6B03B6" wp14:editId="307A5D52">
            <wp:extent cx="2218267" cy="1332359"/>
            <wp:effectExtent l="19050" t="19050" r="1079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75" cy="13390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B7E8F" w14:textId="77777777" w:rsidR="000C7A96" w:rsidRDefault="000C7A96" w:rsidP="000C7A96">
      <w:pPr>
        <w:pStyle w:val="LabStepNumberedLevel2"/>
      </w:pPr>
      <w:r>
        <w:t xml:space="preserve">Hover the mouse over the group named </w:t>
      </w:r>
      <w:r w:rsidRPr="003921F1">
        <w:rPr>
          <w:b/>
        </w:rPr>
        <w:t xml:space="preserve">New </w:t>
      </w:r>
      <w:r>
        <w:rPr>
          <w:b/>
        </w:rPr>
        <w:t>Group</w:t>
      </w:r>
      <w:r>
        <w:t xml:space="preserve"> and click the pen icon to move the group into edit mode.</w:t>
      </w:r>
    </w:p>
    <w:p w14:paraId="37D2F0DE" w14:textId="77777777" w:rsidR="000C7A96" w:rsidRDefault="000C7A96" w:rsidP="000C7A96">
      <w:pPr>
        <w:pStyle w:val="LabStepScreenshotLevel2"/>
      </w:pPr>
      <w:r>
        <w:drawing>
          <wp:inline distT="0" distB="0" distL="0" distR="0" wp14:anchorId="615AE489" wp14:editId="76FE3C20">
            <wp:extent cx="2302934" cy="1698878"/>
            <wp:effectExtent l="19050" t="19050" r="2159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647" cy="17067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F41FA" w14:textId="1C11523E" w:rsidR="000C7A96" w:rsidRDefault="000C7A96" w:rsidP="000C7A96">
      <w:pPr>
        <w:pStyle w:val="LabStepNumberedLevel2"/>
      </w:pPr>
      <w:r>
        <w:t xml:space="preserve">Change the text caption of the group from </w:t>
      </w:r>
      <w:r w:rsidRPr="00877024">
        <w:rPr>
          <w:b/>
        </w:rPr>
        <w:t>New Group</w:t>
      </w:r>
      <w:r>
        <w:t xml:space="preserve"> to </w:t>
      </w:r>
      <w:r w:rsidRPr="00877024">
        <w:rPr>
          <w:b/>
        </w:rPr>
        <w:t>Man</w:t>
      </w:r>
      <w:r w:rsidR="00DD1918">
        <w:rPr>
          <w:b/>
        </w:rPr>
        <w:t>a</w:t>
      </w:r>
      <w:r w:rsidRPr="00877024">
        <w:rPr>
          <w:b/>
        </w:rPr>
        <w:t>ge Contacts</w:t>
      </w:r>
      <w:r>
        <w:t>.</w:t>
      </w:r>
    </w:p>
    <w:p w14:paraId="7142D8AD" w14:textId="77777777" w:rsidR="000C7A96" w:rsidRDefault="000C7A96" w:rsidP="000C7A96">
      <w:pPr>
        <w:pStyle w:val="LabStepScreenshotLevel2"/>
      </w:pPr>
      <w:r>
        <w:drawing>
          <wp:inline distT="0" distB="0" distL="0" distR="0" wp14:anchorId="12558818" wp14:editId="789F0595">
            <wp:extent cx="1917815" cy="1610965"/>
            <wp:effectExtent l="19050" t="19050" r="25400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72" cy="1622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F6247" w14:textId="77777777" w:rsidR="000C7A96" w:rsidRDefault="000C7A96" w:rsidP="000C7A96">
      <w:pPr>
        <w:pStyle w:val="LabStepNumberedLevel2"/>
      </w:pPr>
      <w:r>
        <w:lastRenderedPageBreak/>
        <w:t xml:space="preserve">Hover the mouse over the subarea named </w:t>
      </w:r>
      <w:r w:rsidRPr="003921F1">
        <w:rPr>
          <w:b/>
        </w:rPr>
        <w:t xml:space="preserve">New </w:t>
      </w:r>
      <w:r>
        <w:rPr>
          <w:b/>
        </w:rPr>
        <w:t xml:space="preserve">Subarea </w:t>
      </w:r>
      <w:r>
        <w:t>and click the pen icon to move the subarea into edit mode.</w:t>
      </w:r>
    </w:p>
    <w:p w14:paraId="2DEA1A55" w14:textId="77777777" w:rsidR="000C7A96" w:rsidRDefault="000C7A96" w:rsidP="000C7A96">
      <w:pPr>
        <w:pStyle w:val="LabStepScreenshotLevel2"/>
      </w:pPr>
      <w:r>
        <w:drawing>
          <wp:inline distT="0" distB="0" distL="0" distR="0" wp14:anchorId="618C4928" wp14:editId="6CACCCE6">
            <wp:extent cx="1612342" cy="1452283"/>
            <wp:effectExtent l="19050" t="19050" r="26035" b="146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381" cy="1464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00EEDF" w14:textId="77777777" w:rsidR="000C7A96" w:rsidRDefault="000C7A96" w:rsidP="000C7A96">
      <w:pPr>
        <w:pStyle w:val="LabStepNumberedLevel2"/>
      </w:pPr>
      <w:r>
        <w:t xml:space="preserve">Change the text caption of the subarea from </w:t>
      </w:r>
      <w:r w:rsidRPr="00877024">
        <w:rPr>
          <w:b/>
        </w:rPr>
        <w:t>New Subarea</w:t>
      </w:r>
      <w:r>
        <w:t xml:space="preserve"> to </w:t>
      </w:r>
      <w:r w:rsidRPr="00877024">
        <w:rPr>
          <w:b/>
        </w:rPr>
        <w:t>Contacts</w:t>
      </w:r>
      <w:r>
        <w:t>.</w:t>
      </w:r>
    </w:p>
    <w:p w14:paraId="03D89923" w14:textId="77777777" w:rsidR="000C7A96" w:rsidRDefault="000C7A96" w:rsidP="000C7A96">
      <w:pPr>
        <w:pStyle w:val="LabStepScreenshotLevel2"/>
      </w:pPr>
      <w:r>
        <w:drawing>
          <wp:inline distT="0" distB="0" distL="0" distR="0" wp14:anchorId="6027337D" wp14:editId="5AEF2949">
            <wp:extent cx="1353312" cy="1439839"/>
            <wp:effectExtent l="19050" t="19050" r="18415" b="273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033" cy="1452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78911" w14:textId="77777777" w:rsidR="000C7A96" w:rsidRDefault="000C7A96" w:rsidP="000C7A96">
      <w:pPr>
        <w:pStyle w:val="LabStepNumberedLevel2"/>
      </w:pPr>
      <w:r>
        <w:t xml:space="preserve">Select the </w:t>
      </w:r>
      <w:r w:rsidRPr="00877024">
        <w:rPr>
          <w:b/>
        </w:rPr>
        <w:t>Contacts</w:t>
      </w:r>
      <w:r>
        <w:t xml:space="preserve"> subarea with the mouse and then inspect the </w:t>
      </w:r>
      <w:r w:rsidRPr="00C34D83">
        <w:rPr>
          <w:b/>
        </w:rPr>
        <w:t>Properties</w:t>
      </w:r>
      <w:r>
        <w:t xml:space="preserve"> pane on the right side of the browser window. You will see a few red messages indicating that you must make some changes before the site map will work correctly.</w:t>
      </w:r>
    </w:p>
    <w:p w14:paraId="2FD2113E" w14:textId="77777777" w:rsidR="000C7A96" w:rsidRDefault="000C7A96" w:rsidP="000C7A96">
      <w:pPr>
        <w:pStyle w:val="LabStepScreenshotLevel2"/>
      </w:pPr>
      <w:r>
        <w:drawing>
          <wp:inline distT="0" distB="0" distL="0" distR="0" wp14:anchorId="240FBE6C" wp14:editId="0B08F41A">
            <wp:extent cx="3998976" cy="1275046"/>
            <wp:effectExtent l="19050" t="19050" r="2095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145" cy="1285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EC369D" w14:textId="77777777" w:rsidR="000C7A96" w:rsidRDefault="000C7A96" w:rsidP="000C7A96">
      <w:pPr>
        <w:pStyle w:val="LabStepNumberedLevel2"/>
      </w:pPr>
      <w:r>
        <w:t xml:space="preserve">In the </w:t>
      </w:r>
      <w:r w:rsidRPr="00877024">
        <w:rPr>
          <w:b/>
        </w:rPr>
        <w:t>Properties</w:t>
      </w:r>
      <w:r>
        <w:t xml:space="preserve"> pane for the </w:t>
      </w:r>
      <w:r w:rsidRPr="00877024">
        <w:rPr>
          <w:b/>
        </w:rPr>
        <w:t>Contacts</w:t>
      </w:r>
      <w:r>
        <w:t xml:space="preserve"> subarea, set the </w:t>
      </w:r>
      <w:r w:rsidRPr="00877024">
        <w:rPr>
          <w:b/>
        </w:rPr>
        <w:t>Type</w:t>
      </w:r>
      <w:r>
        <w:t xml:space="preserve"> property to </w:t>
      </w:r>
      <w:r w:rsidRPr="00877024">
        <w:rPr>
          <w:b/>
        </w:rPr>
        <w:t>Entity</w:t>
      </w:r>
      <w:r>
        <w:t xml:space="preserve"> and then set </w:t>
      </w:r>
      <w:r w:rsidRPr="00877024">
        <w:rPr>
          <w:b/>
        </w:rPr>
        <w:t>Entity</w:t>
      </w:r>
      <w:r>
        <w:t xml:space="preserve"> property to </w:t>
      </w:r>
      <w:r w:rsidRPr="00877024">
        <w:rPr>
          <w:b/>
        </w:rPr>
        <w:t>Contact</w:t>
      </w:r>
      <w:r>
        <w:t>.</w:t>
      </w:r>
    </w:p>
    <w:p w14:paraId="08F7FCA1" w14:textId="77777777" w:rsidR="000C7A96" w:rsidRDefault="000C7A96" w:rsidP="000C7A96">
      <w:pPr>
        <w:pStyle w:val="LabStepNumberedLevel2"/>
      </w:pPr>
      <w:r>
        <w:t xml:space="preserve">Click the </w:t>
      </w:r>
      <w:r w:rsidRPr="00877024">
        <w:rPr>
          <w:b/>
        </w:rPr>
        <w:t>Save</w:t>
      </w:r>
      <w:r>
        <w:t xml:space="preserve"> button at the top of the </w:t>
      </w:r>
      <w:r w:rsidRPr="00877024">
        <w:rPr>
          <w:b/>
        </w:rPr>
        <w:t>Properties</w:t>
      </w:r>
      <w:r>
        <w:t xml:space="preserve"> pane to save your changes to the app’s site map.</w:t>
      </w:r>
    </w:p>
    <w:p w14:paraId="2CA36CEE" w14:textId="77777777" w:rsidR="000C7A96" w:rsidRDefault="000C7A96" w:rsidP="000C7A96">
      <w:pPr>
        <w:pStyle w:val="LabStepScreenshotLevel2"/>
      </w:pPr>
      <w:r>
        <w:drawing>
          <wp:inline distT="0" distB="0" distL="0" distR="0" wp14:anchorId="71894C21" wp14:editId="06719813">
            <wp:extent cx="1784812" cy="1912298"/>
            <wp:effectExtent l="19050" t="19050" r="25400" b="120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05" cy="1919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6A208" w14:textId="77777777" w:rsidR="000C7A96" w:rsidRDefault="000C7A96" w:rsidP="000C7A96">
      <w:pPr>
        <w:pStyle w:val="LabStepNumberedLevel2"/>
      </w:pPr>
      <w:r>
        <w:lastRenderedPageBreak/>
        <w:t xml:space="preserve">After you have saved the site map, click the </w:t>
      </w:r>
      <w:r w:rsidRPr="00877024">
        <w:rPr>
          <w:b/>
        </w:rPr>
        <w:t>Publish</w:t>
      </w:r>
      <w:r>
        <w:t xml:space="preserve"> button to publish the site map.</w:t>
      </w:r>
    </w:p>
    <w:p w14:paraId="71D2CFE4" w14:textId="77777777" w:rsidR="000C7A96" w:rsidRDefault="000C7A96" w:rsidP="000C7A96">
      <w:pPr>
        <w:pStyle w:val="LabStepScreenshotLevel2"/>
      </w:pPr>
      <w:r>
        <w:drawing>
          <wp:inline distT="0" distB="0" distL="0" distR="0" wp14:anchorId="4E79960D" wp14:editId="297E453E">
            <wp:extent cx="2201334" cy="1135445"/>
            <wp:effectExtent l="19050" t="19050" r="27940" b="266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2" cy="1144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E4681" w14:textId="77777777" w:rsidR="000C7A96" w:rsidRDefault="000C7A96" w:rsidP="000C7A96">
      <w:pPr>
        <w:pStyle w:val="LabStepNumberedLevel2"/>
      </w:pPr>
      <w:r>
        <w:t xml:space="preserve">After publishing, you should see a message indicating the site map has been published. Click the </w:t>
      </w:r>
      <w:r w:rsidRPr="00C34D83">
        <w:rPr>
          <w:b/>
        </w:rPr>
        <w:t>Save and Close</w:t>
      </w:r>
      <w:r>
        <w:t xml:space="preserve"> button to close the </w:t>
      </w:r>
      <w:r w:rsidRPr="006B195B">
        <w:rPr>
          <w:b/>
        </w:rPr>
        <w:t>Site Map Designer</w:t>
      </w:r>
      <w:r>
        <w:t xml:space="preserve"> and navigate back to the </w:t>
      </w:r>
      <w:r w:rsidRPr="006B195B">
        <w:rPr>
          <w:b/>
        </w:rPr>
        <w:t>App Designer</w:t>
      </w:r>
      <w:r>
        <w:t>.</w:t>
      </w:r>
    </w:p>
    <w:p w14:paraId="6A639342" w14:textId="77777777" w:rsidR="000C7A96" w:rsidRDefault="000C7A96" w:rsidP="000C7A96">
      <w:pPr>
        <w:pStyle w:val="LabStepScreenshotLevel2"/>
      </w:pPr>
      <w:r>
        <w:drawing>
          <wp:inline distT="0" distB="0" distL="0" distR="0" wp14:anchorId="6C33312A" wp14:editId="02F209B4">
            <wp:extent cx="2961005" cy="667385"/>
            <wp:effectExtent l="19050" t="19050" r="10795" b="184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66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15475C" w14:textId="77777777" w:rsidR="000C7A96" w:rsidRDefault="000C7A96" w:rsidP="000C7A96">
      <w:pPr>
        <w:pStyle w:val="LabStepNumberedLevel2"/>
      </w:pPr>
      <w:r>
        <w:t>You should now see the App Designer and the red error indicators that were displayed in the site map earlier should be gone.</w:t>
      </w:r>
    </w:p>
    <w:p w14:paraId="105F5BFB" w14:textId="77777777" w:rsidR="000C7A96" w:rsidRDefault="000C7A96" w:rsidP="000C7A96">
      <w:pPr>
        <w:pStyle w:val="LabStepScreenshotLevel2"/>
      </w:pPr>
      <w:r>
        <w:drawing>
          <wp:inline distT="0" distB="0" distL="0" distR="0" wp14:anchorId="1A6AF22B" wp14:editId="37727466">
            <wp:extent cx="4883873" cy="1826079"/>
            <wp:effectExtent l="19050" t="19050" r="1206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41" cy="18395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587191" w14:textId="77777777" w:rsidR="000C7A96" w:rsidRDefault="000C7A96" w:rsidP="000C7A96">
      <w:pPr>
        <w:pStyle w:val="LabStepNumberedLevel2"/>
      </w:pPr>
      <w:r>
        <w:t xml:space="preserve">Save the new app by clicking the </w:t>
      </w:r>
      <w:r w:rsidRPr="006B195B">
        <w:rPr>
          <w:b/>
        </w:rPr>
        <w:t>Save</w:t>
      </w:r>
      <w:r>
        <w:t xml:space="preserve"> button.</w:t>
      </w:r>
    </w:p>
    <w:p w14:paraId="1D09A929" w14:textId="77777777" w:rsidR="000C7A96" w:rsidRDefault="000C7A96" w:rsidP="000C7A96">
      <w:pPr>
        <w:pStyle w:val="LabStepScreenshotLevel2"/>
      </w:pPr>
      <w:r>
        <w:drawing>
          <wp:inline distT="0" distB="0" distL="0" distR="0" wp14:anchorId="0C1918BF" wp14:editId="39D71E0B">
            <wp:extent cx="4245610" cy="689610"/>
            <wp:effectExtent l="19050" t="19050" r="21590" b="152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68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B4970" w14:textId="77777777" w:rsidR="000C7A96" w:rsidRDefault="000C7A96" w:rsidP="000C7A96">
      <w:pPr>
        <w:pStyle w:val="LabStepNumberedLevel2"/>
      </w:pPr>
      <w:r>
        <w:t xml:space="preserve">After saving the app, click the </w:t>
      </w:r>
      <w:r w:rsidRPr="00C34D83">
        <w:rPr>
          <w:b/>
        </w:rPr>
        <w:t>Publish</w:t>
      </w:r>
      <w:r>
        <w:t xml:space="preserve"> button to make it available for running and testing.</w:t>
      </w:r>
    </w:p>
    <w:p w14:paraId="442D025D" w14:textId="77777777" w:rsidR="000C7A96" w:rsidRDefault="000C7A96" w:rsidP="000C7A96">
      <w:pPr>
        <w:pStyle w:val="LabStepScreenshotLevel2"/>
      </w:pPr>
      <w:r>
        <w:drawing>
          <wp:inline distT="0" distB="0" distL="0" distR="0" wp14:anchorId="0CA870DA" wp14:editId="34FE2167">
            <wp:extent cx="3130984" cy="570089"/>
            <wp:effectExtent l="19050" t="19050" r="12700" b="209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61"/>
                    <a:stretch/>
                  </pic:blipFill>
                  <pic:spPr bwMode="auto">
                    <a:xfrm>
                      <a:off x="0" y="0"/>
                      <a:ext cx="3173326" cy="5777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77DD" w14:textId="77777777" w:rsidR="000C7A96" w:rsidRDefault="000C7A96" w:rsidP="000C7A96">
      <w:pPr>
        <w:pStyle w:val="LabStepNumberedLevel2"/>
      </w:pPr>
      <w:r>
        <w:t xml:space="preserve">Click the </w:t>
      </w:r>
      <w:r w:rsidRPr="006B195B">
        <w:rPr>
          <w:b/>
        </w:rPr>
        <w:t>Save and Close</w:t>
      </w:r>
      <w:r>
        <w:t xml:space="preserve"> button to close the </w:t>
      </w:r>
      <w:r w:rsidRPr="006B195B">
        <w:rPr>
          <w:b/>
        </w:rPr>
        <w:t>App Designer</w:t>
      </w:r>
      <w:r>
        <w:t>.</w:t>
      </w:r>
    </w:p>
    <w:p w14:paraId="2BC3171A" w14:textId="77777777" w:rsidR="000C7A96" w:rsidRDefault="000C7A96" w:rsidP="000C7A96">
      <w:pPr>
        <w:pStyle w:val="LabStepScreenshotLevel2"/>
      </w:pPr>
      <w:r>
        <w:drawing>
          <wp:inline distT="0" distB="0" distL="0" distR="0" wp14:anchorId="14544DD4" wp14:editId="013A7697">
            <wp:extent cx="3206045" cy="548052"/>
            <wp:effectExtent l="19050" t="19050" r="13970" b="2349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932" cy="551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5A14A9" w14:textId="77777777" w:rsidR="000C7A96" w:rsidRDefault="000C7A96" w:rsidP="000C7A96">
      <w:pPr>
        <w:pStyle w:val="LabStepNumbered"/>
      </w:pPr>
      <w:r>
        <w:lastRenderedPageBreak/>
        <w:t>Run the model-driven app to test it out.</w:t>
      </w:r>
    </w:p>
    <w:p w14:paraId="78D79DE3" w14:textId="77777777" w:rsidR="000C7A96" w:rsidRDefault="000C7A96" w:rsidP="000C7A96">
      <w:pPr>
        <w:pStyle w:val="LabStepNumberedLevel2"/>
      </w:pPr>
      <w:r>
        <w:t xml:space="preserve">You should be able to see your new app named </w:t>
      </w:r>
      <w:r w:rsidRPr="006B195B">
        <w:rPr>
          <w:b/>
        </w:rPr>
        <w:t>Contact Model App</w:t>
      </w:r>
      <w:r>
        <w:t xml:space="preserve"> in the list of </w:t>
      </w:r>
      <w:r w:rsidRPr="006B195B">
        <w:rPr>
          <w:b/>
        </w:rPr>
        <w:t>Model driven apps in Dev Env</w:t>
      </w:r>
      <w:r>
        <w:t>.</w:t>
      </w:r>
    </w:p>
    <w:p w14:paraId="02D10F78" w14:textId="77777777" w:rsidR="000C7A96" w:rsidRDefault="000C7A96" w:rsidP="000C7A96">
      <w:pPr>
        <w:pStyle w:val="LabStepNumberedLevel2"/>
      </w:pPr>
      <w:r>
        <w:t xml:space="preserve">Select the app named </w:t>
      </w:r>
      <w:r w:rsidRPr="006B195B">
        <w:rPr>
          <w:b/>
        </w:rPr>
        <w:t>Contact Model App</w:t>
      </w:r>
      <w:r w:rsidRPr="006B195B">
        <w:t xml:space="preserve"> and then click the </w:t>
      </w:r>
      <w:r w:rsidRPr="006B195B">
        <w:rPr>
          <w:b/>
        </w:rPr>
        <w:t>Play</w:t>
      </w:r>
      <w:r w:rsidRPr="006B195B">
        <w:t xml:space="preserve"> button from the toolbar above.</w:t>
      </w:r>
    </w:p>
    <w:p w14:paraId="294B27C4" w14:textId="77777777" w:rsidR="000C7A96" w:rsidRDefault="000C7A96" w:rsidP="000C7A96">
      <w:pPr>
        <w:pStyle w:val="LabStepScreenshotLevel2"/>
      </w:pPr>
      <w:r>
        <w:drawing>
          <wp:inline distT="0" distB="0" distL="0" distR="0" wp14:anchorId="3AE437A7" wp14:editId="6037CF5E">
            <wp:extent cx="4270443" cy="1080969"/>
            <wp:effectExtent l="19050" t="19050" r="15875" b="241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53" cy="109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15462" w14:textId="77777777" w:rsidR="000C7A96" w:rsidRDefault="000C7A96" w:rsidP="000C7A96">
      <w:pPr>
        <w:pStyle w:val="LabStepNumberedLevel2"/>
      </w:pPr>
      <w:r>
        <w:t xml:space="preserve">When the app starts, you should see it displays a view named </w:t>
      </w:r>
      <w:r w:rsidRPr="00C34D83">
        <w:rPr>
          <w:b/>
        </w:rPr>
        <w:t>My Active Contacts</w:t>
      </w:r>
      <w:r>
        <w:t>.</w:t>
      </w:r>
    </w:p>
    <w:p w14:paraId="3C4F1DB3" w14:textId="77777777" w:rsidR="000C7A96" w:rsidRDefault="000C7A96" w:rsidP="000C7A96">
      <w:pPr>
        <w:pStyle w:val="LabStepScreenshotLevel2"/>
      </w:pPr>
      <w:r>
        <w:drawing>
          <wp:inline distT="0" distB="0" distL="0" distR="0" wp14:anchorId="581B3C50" wp14:editId="152629D1">
            <wp:extent cx="3556907" cy="1257103"/>
            <wp:effectExtent l="19050" t="19050" r="24765" b="196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284" cy="1279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333DA9" w14:textId="77777777" w:rsidR="000C7A96" w:rsidRDefault="000C7A96" w:rsidP="000C7A96">
      <w:pPr>
        <w:pStyle w:val="LabStepNumberedLevel2"/>
      </w:pPr>
      <w:r>
        <w:t xml:space="preserve">Note the top navigation menu displays the name of your area (i.e. </w:t>
      </w:r>
      <w:r w:rsidRPr="00C34D83">
        <w:rPr>
          <w:b/>
        </w:rPr>
        <w:t>Contact Model App</w:t>
      </w:r>
      <w:r>
        <w:t xml:space="preserve">) and your subarea (i.e. </w:t>
      </w:r>
      <w:r w:rsidRPr="00C34D83">
        <w:rPr>
          <w:b/>
        </w:rPr>
        <w:t>Contacts</w:t>
      </w:r>
      <w:r>
        <w:t>).</w:t>
      </w:r>
    </w:p>
    <w:p w14:paraId="42D149DF" w14:textId="77777777" w:rsidR="000C7A96" w:rsidRDefault="000C7A96" w:rsidP="000C7A96">
      <w:pPr>
        <w:pStyle w:val="LabStepScreenshotLevel2"/>
      </w:pPr>
      <w:r>
        <w:drawing>
          <wp:inline distT="0" distB="0" distL="0" distR="0" wp14:anchorId="30B29D90" wp14:editId="59358EDC">
            <wp:extent cx="4783984" cy="1129553"/>
            <wp:effectExtent l="19050" t="19050" r="17145" b="139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102" cy="115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BC2CE" w14:textId="77777777" w:rsidR="000C7A96" w:rsidRDefault="000C7A96" w:rsidP="000C7A96">
      <w:pPr>
        <w:pStyle w:val="LabStepNumberedLevel2"/>
      </w:pPr>
      <w:r>
        <w:t>Click the Site Map menu with the 3 horizontal lines in the left navigation to examine the app’s site map</w:t>
      </w:r>
    </w:p>
    <w:p w14:paraId="483D4E06" w14:textId="77777777" w:rsidR="000C7A96" w:rsidRDefault="000C7A96" w:rsidP="000C7A96">
      <w:pPr>
        <w:pStyle w:val="LabStepScreenshotLevel2"/>
      </w:pPr>
      <w:r>
        <w:drawing>
          <wp:inline distT="0" distB="0" distL="0" distR="0" wp14:anchorId="500C04F8" wp14:editId="18652A8B">
            <wp:extent cx="1196788" cy="1106730"/>
            <wp:effectExtent l="19050" t="19050" r="2286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59"/>
                    <a:stretch/>
                  </pic:blipFill>
                  <pic:spPr bwMode="auto">
                    <a:xfrm>
                      <a:off x="0" y="0"/>
                      <a:ext cx="1248810" cy="11548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1950" w14:textId="77777777" w:rsidR="000C7A96" w:rsidRDefault="000C7A96" w:rsidP="000C7A96">
      <w:pPr>
        <w:pStyle w:val="LabStepNumberedLevel2"/>
      </w:pPr>
      <w:r>
        <w:t>You should now see the site map with your area, group and subarea.</w:t>
      </w:r>
    </w:p>
    <w:p w14:paraId="26C309CD" w14:textId="77777777" w:rsidR="000C7A96" w:rsidRDefault="000C7A96" w:rsidP="000C7A96">
      <w:pPr>
        <w:pStyle w:val="LabStepScreenshotLevel2"/>
      </w:pPr>
      <w:r>
        <w:drawing>
          <wp:inline distT="0" distB="0" distL="0" distR="0" wp14:anchorId="1DBDB729" wp14:editId="11D43033">
            <wp:extent cx="1630136" cy="1093390"/>
            <wp:effectExtent l="19050" t="19050" r="27305" b="1206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25" cy="1105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BBB24" w14:textId="77777777" w:rsidR="000C7A96" w:rsidRDefault="000C7A96" w:rsidP="000C7A96">
      <w:pPr>
        <w:pStyle w:val="LabStepNumberedLevel2"/>
      </w:pPr>
      <w:r>
        <w:lastRenderedPageBreak/>
        <w:t>If you expand the Contacts subarea, you should see the contacts that you have added to the CDS database.</w:t>
      </w:r>
    </w:p>
    <w:p w14:paraId="11271A5D" w14:textId="77777777" w:rsidR="000C7A96" w:rsidRDefault="000C7A96" w:rsidP="000C7A96">
      <w:pPr>
        <w:pStyle w:val="LabStepScreenshotLevel2"/>
      </w:pPr>
      <w:r>
        <w:drawing>
          <wp:inline distT="0" distB="0" distL="0" distR="0" wp14:anchorId="34408513" wp14:editId="491D6FC8">
            <wp:extent cx="1938847" cy="1021977"/>
            <wp:effectExtent l="0" t="0" r="4445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69" cy="10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23CD" w14:textId="77777777" w:rsidR="000C7A96" w:rsidRDefault="000C7A96" w:rsidP="000C7A96">
      <w:pPr>
        <w:pStyle w:val="LabStepNumberedLevel2"/>
      </w:pPr>
      <w:r>
        <w:t xml:space="preserve">Click on the view menu to the right of </w:t>
      </w:r>
      <w:r w:rsidRPr="003375C8">
        <w:rPr>
          <w:b/>
        </w:rPr>
        <w:t>My Active Contacts</w:t>
      </w:r>
      <w:r>
        <w:t xml:space="preserve"> to change the view.</w:t>
      </w:r>
    </w:p>
    <w:p w14:paraId="260923ED" w14:textId="77777777" w:rsidR="000C7A96" w:rsidRDefault="000C7A96" w:rsidP="000C7A96">
      <w:pPr>
        <w:pStyle w:val="LabStepScreenshotLevel2"/>
      </w:pPr>
      <w:r>
        <w:drawing>
          <wp:inline distT="0" distB="0" distL="0" distR="0" wp14:anchorId="284A9FE3" wp14:editId="03C67D3B">
            <wp:extent cx="3622221" cy="1276497"/>
            <wp:effectExtent l="19050" t="19050" r="16510" b="19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78" cy="1294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3F445" w14:textId="77777777" w:rsidR="000C7A96" w:rsidRDefault="000C7A96" w:rsidP="000C7A96">
      <w:pPr>
        <w:pStyle w:val="LabStepNumberedLevel2"/>
      </w:pPr>
      <w:r>
        <w:t xml:space="preserve">When you drop down the view menu, you should see all the views that are include with the standard </w:t>
      </w:r>
      <w:r w:rsidRPr="00133C3A">
        <w:rPr>
          <w:b/>
        </w:rPr>
        <w:t>Contact</w:t>
      </w:r>
      <w:r>
        <w:t xml:space="preserve"> entity.</w:t>
      </w:r>
    </w:p>
    <w:p w14:paraId="5DAEC53E" w14:textId="77777777" w:rsidR="000C7A96" w:rsidRDefault="000C7A96" w:rsidP="000C7A96">
      <w:pPr>
        <w:pStyle w:val="LabStepScreenshotLevel2"/>
      </w:pPr>
      <w:r>
        <w:drawing>
          <wp:inline distT="0" distB="0" distL="0" distR="0" wp14:anchorId="48162126" wp14:editId="469602A7">
            <wp:extent cx="1940379" cy="1582941"/>
            <wp:effectExtent l="19050" t="19050" r="22225" b="177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02" cy="16022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D1D4FC" w14:textId="77777777" w:rsidR="000C7A96" w:rsidRDefault="000C7A96" w:rsidP="000C7A96">
      <w:pPr>
        <w:pStyle w:val="LabStepNumberedLevel2"/>
      </w:pPr>
      <w:r>
        <w:t xml:space="preserve">Using the view menu, change the view from </w:t>
      </w:r>
      <w:r w:rsidRPr="00133C3A">
        <w:rPr>
          <w:b/>
        </w:rPr>
        <w:t>My Active Contacts</w:t>
      </w:r>
      <w:r>
        <w:t xml:space="preserve"> to </w:t>
      </w:r>
      <w:r w:rsidRPr="00133C3A">
        <w:rPr>
          <w:b/>
        </w:rPr>
        <w:t>All Contacts</w:t>
      </w:r>
      <w:r>
        <w:t>.</w:t>
      </w:r>
    </w:p>
    <w:p w14:paraId="50E48BE1" w14:textId="77777777" w:rsidR="000C7A96" w:rsidRDefault="000C7A96" w:rsidP="000C7A96">
      <w:pPr>
        <w:pStyle w:val="LabStepScreenshotLevel2"/>
      </w:pPr>
      <w:r>
        <w:drawing>
          <wp:inline distT="0" distB="0" distL="0" distR="0" wp14:anchorId="42409C98" wp14:editId="15B92F09">
            <wp:extent cx="5777593" cy="1014824"/>
            <wp:effectExtent l="19050" t="19050" r="13970" b="139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61" cy="1034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729C0" w14:textId="77777777" w:rsidR="000C7A96" w:rsidRDefault="000C7A96" w:rsidP="000C7A96">
      <w:pPr>
        <w:pStyle w:val="LabStepNumberedLevel2"/>
      </w:pPr>
      <w:r>
        <w:t xml:space="preserve">In the </w:t>
      </w:r>
      <w:r w:rsidRPr="00133C3A">
        <w:rPr>
          <w:b/>
        </w:rPr>
        <w:t>All Contacts</w:t>
      </w:r>
      <w:r>
        <w:t xml:space="preserve"> view, click on one of the </w:t>
      </w:r>
      <w:r w:rsidRPr="00133C3A">
        <w:rPr>
          <w:b/>
        </w:rPr>
        <w:t>Full Name</w:t>
      </w:r>
      <w:r>
        <w:t xml:space="preserve"> of one of the contacts you created.</w:t>
      </w:r>
    </w:p>
    <w:p w14:paraId="5B69A3FC" w14:textId="77777777" w:rsidR="000C7A96" w:rsidRDefault="000C7A96" w:rsidP="000C7A96">
      <w:pPr>
        <w:pStyle w:val="LabStepScreenshotLevel2"/>
      </w:pPr>
      <w:r>
        <w:drawing>
          <wp:inline distT="0" distB="0" distL="0" distR="0" wp14:anchorId="5C0992EA" wp14:editId="41C3467A">
            <wp:extent cx="3132364" cy="1156594"/>
            <wp:effectExtent l="19050" t="19050" r="11430" b="2476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72" cy="11687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4D07C" w14:textId="77777777" w:rsidR="000C7A96" w:rsidRDefault="000C7A96" w:rsidP="000C7A96">
      <w:pPr>
        <w:pStyle w:val="LabStepNumberedLevel2"/>
      </w:pPr>
      <w:r>
        <w:lastRenderedPageBreak/>
        <w:t xml:space="preserve">You should now see the default form used for the </w:t>
      </w:r>
      <w:r w:rsidRPr="00133C3A">
        <w:rPr>
          <w:b/>
        </w:rPr>
        <w:t>Contact</w:t>
      </w:r>
      <w:r>
        <w:t xml:space="preserve"> entity. Note that you can edit the contact in this view. There is no save command because any edit you make is saved automatically.</w:t>
      </w:r>
    </w:p>
    <w:p w14:paraId="5F7F325C" w14:textId="77777777" w:rsidR="000C7A96" w:rsidRDefault="000C7A96" w:rsidP="000C7A96">
      <w:pPr>
        <w:pStyle w:val="LabStepScreenshotLevel2"/>
      </w:pPr>
      <w:r>
        <w:drawing>
          <wp:inline distT="0" distB="0" distL="0" distR="0" wp14:anchorId="5C4E271B" wp14:editId="3A89EF97">
            <wp:extent cx="5157107" cy="2131604"/>
            <wp:effectExtent l="19050" t="19050" r="24765" b="215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41" cy="2151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BE371" w14:textId="77777777" w:rsidR="000C7A96" w:rsidRDefault="000C7A96" w:rsidP="000C7A96">
      <w:pPr>
        <w:pStyle w:val="LabStepNumberedLevel2"/>
      </w:pPr>
      <w:r>
        <w:t xml:space="preserve">Use the top navigation click </w:t>
      </w:r>
      <w:r w:rsidRPr="00133C3A">
        <w:rPr>
          <w:b/>
        </w:rPr>
        <w:t>Contacts</w:t>
      </w:r>
      <w:r>
        <w:t xml:space="preserve"> to move from the form showing one contact back to the My Active Contacts view.</w:t>
      </w:r>
    </w:p>
    <w:p w14:paraId="1C112EBC" w14:textId="77777777" w:rsidR="000C7A96" w:rsidRDefault="000C7A96" w:rsidP="000C7A96">
      <w:pPr>
        <w:pStyle w:val="LabStepScreenshotLevel2"/>
      </w:pPr>
      <w:r>
        <w:drawing>
          <wp:inline distT="0" distB="0" distL="0" distR="0" wp14:anchorId="36B68A41" wp14:editId="13E2B436">
            <wp:extent cx="4370428" cy="856343"/>
            <wp:effectExtent l="19050" t="19050" r="11430" b="203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06" cy="8623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A9D1D" w14:textId="77777777" w:rsidR="000C7A96" w:rsidRDefault="000C7A96" w:rsidP="000C7A96">
      <w:pPr>
        <w:pStyle w:val="LabStepNumberedLevel2"/>
      </w:pPr>
      <w:r>
        <w:t xml:space="preserve">Create a new contact by clicking the </w:t>
      </w:r>
      <w:r w:rsidRPr="00133C3A">
        <w:rPr>
          <w:b/>
        </w:rPr>
        <w:t>+ New</w:t>
      </w:r>
      <w:r>
        <w:t xml:space="preserve"> button in the toolbar.</w:t>
      </w:r>
    </w:p>
    <w:p w14:paraId="15AA51EE" w14:textId="77777777" w:rsidR="000C7A96" w:rsidRDefault="000C7A96" w:rsidP="000C7A96">
      <w:pPr>
        <w:pStyle w:val="LabStepScreenshotLevel2"/>
      </w:pPr>
      <w:r>
        <w:drawing>
          <wp:inline distT="0" distB="0" distL="0" distR="0" wp14:anchorId="7B2831DD" wp14:editId="500DD89B">
            <wp:extent cx="4383314" cy="1651454"/>
            <wp:effectExtent l="19050" t="19050" r="17780" b="254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68" cy="16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15DC9F" w14:textId="77777777" w:rsidR="000C7A96" w:rsidRDefault="000C7A96" w:rsidP="000C7A96">
      <w:pPr>
        <w:pStyle w:val="LabStepNumberedLevel2"/>
      </w:pPr>
      <w:r>
        <w:t xml:space="preserve">You should now see the empty </w:t>
      </w:r>
      <w:r w:rsidRPr="00133C3A">
        <w:rPr>
          <w:b/>
        </w:rPr>
        <w:t>New Contact</w:t>
      </w:r>
      <w:r>
        <w:t xml:space="preserve"> form which allows you to enter the data for a new contact.</w:t>
      </w:r>
    </w:p>
    <w:p w14:paraId="5BBD8C56" w14:textId="77777777" w:rsidR="000C7A96" w:rsidRDefault="000C7A96" w:rsidP="000C7A96">
      <w:pPr>
        <w:pStyle w:val="LabStepScreenshotLevel2"/>
      </w:pPr>
      <w:r>
        <w:drawing>
          <wp:inline distT="0" distB="0" distL="0" distR="0" wp14:anchorId="3E3B8CBF" wp14:editId="0D935E72">
            <wp:extent cx="4363011" cy="1603828"/>
            <wp:effectExtent l="19050" t="19050" r="19050" b="158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03" cy="161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DB183" w14:textId="77777777" w:rsidR="000C7A96" w:rsidRDefault="000C7A96" w:rsidP="000C7A96">
      <w:pPr>
        <w:pStyle w:val="LabStepNumberedLevel2"/>
      </w:pPr>
      <w:r>
        <w:lastRenderedPageBreak/>
        <w:t xml:space="preserve">Enter sample data for another contact and then click the </w:t>
      </w:r>
      <w:r w:rsidRPr="00133C3A">
        <w:rPr>
          <w:b/>
        </w:rPr>
        <w:t>Save &amp; Close</w:t>
      </w:r>
      <w:r>
        <w:t xml:space="preserve"> button.</w:t>
      </w:r>
    </w:p>
    <w:p w14:paraId="354FA224" w14:textId="77777777" w:rsidR="000C7A96" w:rsidRDefault="000C7A96" w:rsidP="000C7A96">
      <w:pPr>
        <w:pStyle w:val="LabStepScreenshotLevel2"/>
      </w:pPr>
      <w:r>
        <w:drawing>
          <wp:inline distT="0" distB="0" distL="0" distR="0" wp14:anchorId="699AF3D5" wp14:editId="16266061">
            <wp:extent cx="4095750" cy="1965960"/>
            <wp:effectExtent l="19050" t="19050" r="19050" b="152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42" cy="1977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C17B8" w14:textId="77777777" w:rsidR="000C7A96" w:rsidRDefault="000C7A96" w:rsidP="000C7A96">
      <w:pPr>
        <w:pStyle w:val="LabStepNumberedLevel2"/>
      </w:pPr>
      <w:r>
        <w:t>You should see that the new contact has been added to the My Active Contacts view.</w:t>
      </w:r>
    </w:p>
    <w:p w14:paraId="29F6C31D" w14:textId="77777777" w:rsidR="000C7A96" w:rsidRDefault="000C7A96" w:rsidP="000C7A96">
      <w:pPr>
        <w:pStyle w:val="LabStepScreenshotLevel2"/>
      </w:pPr>
      <w:r>
        <w:drawing>
          <wp:inline distT="0" distB="0" distL="0" distR="0" wp14:anchorId="411BBEAC" wp14:editId="6A82B21A">
            <wp:extent cx="4240530" cy="1750004"/>
            <wp:effectExtent l="19050" t="19050" r="26670" b="222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46" cy="1761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0F8C2" w14:textId="3B6530BB" w:rsidR="00700404" w:rsidRDefault="00700404" w:rsidP="00700404">
      <w:pPr>
        <w:pStyle w:val="Heading3"/>
      </w:pPr>
      <w:r>
        <w:t>Exercise 5: Import the Product Management Solution</w:t>
      </w:r>
    </w:p>
    <w:p w14:paraId="22F3CC0C" w14:textId="77777777" w:rsidR="00700404" w:rsidRDefault="00700404" w:rsidP="00700404">
      <w:pPr>
        <w:pStyle w:val="LabExerciseLeadIn"/>
      </w:pPr>
      <w:r>
        <w:t xml:space="preserve">In this exercise, you will import the </w:t>
      </w:r>
      <w:r w:rsidRPr="00A0272E">
        <w:rPr>
          <w:b/>
        </w:rPr>
        <w:t>Product Management</w:t>
      </w:r>
      <w:r>
        <w:t xml:space="preserve"> solution as an unmanaged solution. The </w:t>
      </w:r>
      <w:r w:rsidRPr="00A0272E">
        <w:rPr>
          <w:b/>
        </w:rPr>
        <w:t>Product Management</w:t>
      </w:r>
      <w:r>
        <w:t xml:space="preserve"> solution contains a custom </w:t>
      </w:r>
      <w:r w:rsidRPr="00A0272E">
        <w:rPr>
          <w:b/>
        </w:rPr>
        <w:t>Product</w:t>
      </w:r>
      <w:r>
        <w:t xml:space="preserve"> entity and a model-driven app named </w:t>
      </w:r>
      <w:r w:rsidRPr="00A0272E">
        <w:rPr>
          <w:b/>
        </w:rPr>
        <w:t>Product Management</w:t>
      </w:r>
      <w:r>
        <w:t>. which will make it possible to create an mange product data which will be displayed in your Power Apps portal.</w:t>
      </w:r>
    </w:p>
    <w:p w14:paraId="7DE7AA38" w14:textId="77777777" w:rsidR="00700404" w:rsidRDefault="00700404" w:rsidP="00700404">
      <w:pPr>
        <w:pStyle w:val="LabStepNumbered"/>
        <w:numPr>
          <w:ilvl w:val="0"/>
          <w:numId w:val="17"/>
        </w:numPr>
      </w:pPr>
      <w:r>
        <w:t xml:space="preserve">Import the </w:t>
      </w:r>
      <w:r w:rsidRPr="00700404">
        <w:rPr>
          <w:b/>
        </w:rPr>
        <w:t>Product Management</w:t>
      </w:r>
      <w:r>
        <w:t xml:space="preserve"> solution into </w:t>
      </w:r>
      <w:r w:rsidRPr="00700404">
        <w:rPr>
          <w:b/>
        </w:rPr>
        <w:t>My Dev Environment</w:t>
      </w:r>
      <w:r>
        <w:t>.</w:t>
      </w:r>
    </w:p>
    <w:p w14:paraId="3B7A3096" w14:textId="77777777" w:rsidR="00700404" w:rsidRDefault="00700404" w:rsidP="00700404">
      <w:pPr>
        <w:pStyle w:val="LabStepNumberedLevel2"/>
      </w:pPr>
      <w:r>
        <w:t xml:space="preserve">Make sure the current environment is the environment named </w:t>
      </w:r>
      <w:r w:rsidRPr="00E34664">
        <w:rPr>
          <w:b/>
        </w:rPr>
        <w:t>My Dev Environment</w:t>
      </w:r>
      <w:r>
        <w:t xml:space="preserve"> that you created in exercise 3.</w:t>
      </w:r>
    </w:p>
    <w:p w14:paraId="59A6C946" w14:textId="77777777" w:rsidR="00700404" w:rsidRDefault="00700404" w:rsidP="00700404">
      <w:pPr>
        <w:pStyle w:val="LabStepNumberedLevel2"/>
      </w:pPr>
      <w:r>
        <w:t xml:space="preserve">Click the </w:t>
      </w:r>
      <w:r w:rsidRPr="00816252">
        <w:rPr>
          <w:b/>
        </w:rPr>
        <w:t>Solutions</w:t>
      </w:r>
      <w:r>
        <w:t xml:space="preserve"> link in the left navigation and then click the </w:t>
      </w:r>
      <w:r w:rsidRPr="00816252">
        <w:rPr>
          <w:b/>
        </w:rPr>
        <w:t>Import</w:t>
      </w:r>
      <w:r>
        <w:t xml:space="preserve"> button on the toolbar.</w:t>
      </w:r>
    </w:p>
    <w:p w14:paraId="6E847A03" w14:textId="77777777" w:rsidR="00700404" w:rsidRDefault="00700404" w:rsidP="00700404">
      <w:pPr>
        <w:pStyle w:val="LabStepScreenshotLevel2"/>
      </w:pPr>
      <w:r>
        <w:drawing>
          <wp:inline distT="0" distB="0" distL="0" distR="0" wp14:anchorId="49F5F94F" wp14:editId="4989F0F2">
            <wp:extent cx="3934759" cy="1939290"/>
            <wp:effectExtent l="19050" t="19050" r="2794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499" cy="1971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9C165" w14:textId="77777777" w:rsidR="00700404" w:rsidRDefault="00700404" w:rsidP="00700404">
      <w:pPr>
        <w:pStyle w:val="LabStepNumberedLevel2"/>
      </w:pPr>
      <w:r>
        <w:lastRenderedPageBreak/>
        <w:t xml:space="preserve">You should now see the </w:t>
      </w:r>
      <w:r w:rsidRPr="00F22893">
        <w:rPr>
          <w:b/>
        </w:rPr>
        <w:t>Select Solution Package</w:t>
      </w:r>
      <w:r>
        <w:t xml:space="preserve"> dialog. Click the </w:t>
      </w:r>
      <w:r w:rsidRPr="00FD4EBC">
        <w:rPr>
          <w:b/>
        </w:rPr>
        <w:t>Choose File</w:t>
      </w:r>
      <w:r>
        <w:t xml:space="preserve"> button.</w:t>
      </w:r>
    </w:p>
    <w:p w14:paraId="078D26B9" w14:textId="77777777" w:rsidR="00700404" w:rsidRDefault="00700404" w:rsidP="00700404">
      <w:pPr>
        <w:pStyle w:val="LabStepScreenshotLevel2"/>
      </w:pPr>
      <w:r>
        <w:drawing>
          <wp:inline distT="0" distB="0" distL="0" distR="0" wp14:anchorId="118D7585" wp14:editId="7AE22F3A">
            <wp:extent cx="2320290" cy="1762093"/>
            <wp:effectExtent l="19050" t="19050" r="2286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404" cy="1776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133164" w14:textId="77777777" w:rsidR="00700404" w:rsidRDefault="00700404" w:rsidP="00700404">
      <w:pPr>
        <w:pStyle w:val="LabStepNumberedLevel2"/>
      </w:pPr>
      <w:r>
        <w:t xml:space="preserve">Select the file from inside your </w:t>
      </w:r>
      <w:r w:rsidRPr="00FD4EBC">
        <w:rPr>
          <w:b/>
        </w:rPr>
        <w:t>Student</w:t>
      </w:r>
      <w:r>
        <w:t xml:space="preserve"> folder at the following path and then click </w:t>
      </w:r>
      <w:r w:rsidRPr="00A90B42">
        <w:rPr>
          <w:b/>
        </w:rPr>
        <w:t>Open</w:t>
      </w:r>
      <w:r>
        <w:t>.</w:t>
      </w:r>
    </w:p>
    <w:p w14:paraId="745AAD48" w14:textId="612B4642" w:rsidR="00700404" w:rsidRDefault="00700404" w:rsidP="00700404">
      <w:pPr>
        <w:pStyle w:val="LabStepCodeBlockLevel2"/>
      </w:pPr>
      <w:r>
        <w:t>C:\Student\Modules\07_CommonDataService\Lab\ProductManagement.zip</w:t>
      </w:r>
    </w:p>
    <w:p w14:paraId="55B688D5" w14:textId="77777777" w:rsidR="00700404" w:rsidRDefault="00700404" w:rsidP="00700404">
      <w:pPr>
        <w:pStyle w:val="LabStepScreenshotLevel2"/>
      </w:pPr>
      <w:r>
        <w:drawing>
          <wp:inline distT="0" distB="0" distL="0" distR="0" wp14:anchorId="523AC1F3" wp14:editId="332F671D">
            <wp:extent cx="3150524" cy="1477829"/>
            <wp:effectExtent l="19050" t="19050" r="120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4" cy="1484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3FF3" w14:textId="77777777" w:rsidR="00700404" w:rsidRDefault="00700404" w:rsidP="00700404">
      <w:pPr>
        <w:pStyle w:val="LabStepNumberedLevel2"/>
      </w:pPr>
      <w:r>
        <w:t xml:space="preserve">Once the file name of </w:t>
      </w:r>
      <w:r w:rsidRPr="00A90B42">
        <w:rPr>
          <w:b/>
        </w:rPr>
        <w:t>ProductManagement.zip</w:t>
      </w:r>
      <w:r>
        <w:t xml:space="preserve"> appears next to the </w:t>
      </w:r>
      <w:r w:rsidRPr="00A90B42">
        <w:rPr>
          <w:b/>
        </w:rPr>
        <w:t>Choose File</w:t>
      </w:r>
      <w:r>
        <w:t xml:space="preserve"> button, click </w:t>
      </w:r>
      <w:r w:rsidRPr="00A90B42">
        <w:rPr>
          <w:b/>
        </w:rPr>
        <w:t>Next</w:t>
      </w:r>
      <w:r>
        <w:t>.</w:t>
      </w:r>
    </w:p>
    <w:p w14:paraId="291E2EB0" w14:textId="77777777" w:rsidR="00700404" w:rsidRDefault="00700404" w:rsidP="00700404">
      <w:pPr>
        <w:pStyle w:val="LabStepScreenshotLevel2"/>
      </w:pPr>
      <w:r>
        <w:drawing>
          <wp:inline distT="0" distB="0" distL="0" distR="0" wp14:anchorId="3C93833A" wp14:editId="021E0AB0">
            <wp:extent cx="2920621" cy="125169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90" cy="126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CE83" w14:textId="77777777" w:rsidR="00700404" w:rsidRDefault="00700404" w:rsidP="00700404">
      <w:pPr>
        <w:pStyle w:val="LabStepNumberedLevel2"/>
      </w:pPr>
      <w:r>
        <w:t xml:space="preserve">Review the information on the </w:t>
      </w:r>
      <w:r w:rsidRPr="00A90B42">
        <w:rPr>
          <w:b/>
        </w:rPr>
        <w:t>Solution Information</w:t>
      </w:r>
      <w:r>
        <w:t xml:space="preserve"> dialog and then click </w:t>
      </w:r>
      <w:r w:rsidRPr="00A90B42">
        <w:rPr>
          <w:b/>
        </w:rPr>
        <w:t>Import</w:t>
      </w:r>
      <w:r>
        <w:t xml:space="preserve"> to import the solution.</w:t>
      </w:r>
    </w:p>
    <w:p w14:paraId="288C3063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558CA168" wp14:editId="0F18F7B7">
            <wp:extent cx="2669559" cy="1799620"/>
            <wp:effectExtent l="19050" t="19050" r="1651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/>
                    <a:stretch/>
                  </pic:blipFill>
                  <pic:spPr bwMode="auto">
                    <a:xfrm>
                      <a:off x="0" y="0"/>
                      <a:ext cx="2677077" cy="18046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913AB" w14:textId="77777777" w:rsidR="00700404" w:rsidRDefault="00700404" w:rsidP="00700404">
      <w:pPr>
        <w:pStyle w:val="LabStepNumberedLevel2"/>
      </w:pPr>
      <w:r>
        <w:t>Wait while the solution package is imported.</w:t>
      </w:r>
    </w:p>
    <w:p w14:paraId="33E44876" w14:textId="77777777" w:rsidR="00700404" w:rsidRDefault="00700404" w:rsidP="00700404">
      <w:pPr>
        <w:pStyle w:val="LabStepScreenshotLevel2"/>
      </w:pPr>
      <w:r>
        <w:drawing>
          <wp:inline distT="0" distB="0" distL="0" distR="0" wp14:anchorId="4BE3E54C" wp14:editId="00E068D5">
            <wp:extent cx="2751446" cy="1133953"/>
            <wp:effectExtent l="19050" t="19050" r="1143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43" cy="11445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C9954" w14:textId="77777777" w:rsidR="00700404" w:rsidRDefault="00700404" w:rsidP="00700404">
      <w:pPr>
        <w:pStyle w:val="LabStepNumberedLevel2"/>
      </w:pPr>
      <w:r>
        <w:t xml:space="preserve">After the solution has been imported, click </w:t>
      </w:r>
      <w:r w:rsidRPr="00A90B42">
        <w:rPr>
          <w:b/>
        </w:rPr>
        <w:t>Publish All Customizations</w:t>
      </w:r>
      <w:r>
        <w:t>.</w:t>
      </w:r>
    </w:p>
    <w:p w14:paraId="795309C6" w14:textId="77777777" w:rsidR="00700404" w:rsidRDefault="00700404" w:rsidP="00700404">
      <w:pPr>
        <w:pStyle w:val="LabStepScreenshotLevel2"/>
      </w:pPr>
      <w:r>
        <w:drawing>
          <wp:inline distT="0" distB="0" distL="0" distR="0" wp14:anchorId="3C226D26" wp14:editId="0FC2265F">
            <wp:extent cx="2819684" cy="2154021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0" cy="21624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AADE1B" w14:textId="77777777" w:rsidR="00700404" w:rsidRDefault="00700404" w:rsidP="00700404">
      <w:pPr>
        <w:pStyle w:val="LabStepNumberedLevel2"/>
      </w:pPr>
      <w:r>
        <w:t xml:space="preserve">After you have published al customization, click </w:t>
      </w:r>
      <w:r w:rsidRPr="00A90B42">
        <w:rPr>
          <w:b/>
        </w:rPr>
        <w:t>Close</w:t>
      </w:r>
      <w:r>
        <w:t xml:space="preserve"> to close the </w:t>
      </w:r>
      <w:r w:rsidRPr="00A90B42">
        <w:rPr>
          <w:b/>
        </w:rPr>
        <w:t>Importing Solution</w:t>
      </w:r>
      <w:r>
        <w:t xml:space="preserve"> dialog.</w:t>
      </w:r>
    </w:p>
    <w:p w14:paraId="131757F3" w14:textId="77777777" w:rsidR="00700404" w:rsidRDefault="00700404" w:rsidP="00700404">
      <w:pPr>
        <w:pStyle w:val="LabStepScreenshotLevel2"/>
      </w:pPr>
      <w:r>
        <w:drawing>
          <wp:inline distT="0" distB="0" distL="0" distR="0" wp14:anchorId="2646C81B" wp14:editId="04777321">
            <wp:extent cx="3491230" cy="415925"/>
            <wp:effectExtent l="19050" t="19050" r="1397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41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95CA38" w14:textId="77777777" w:rsidR="00700404" w:rsidRDefault="00700404" w:rsidP="00700404">
      <w:pPr>
        <w:pStyle w:val="LabStepNumberedLevel2"/>
      </w:pPr>
      <w:r>
        <w:t xml:space="preserve">After import the </w:t>
      </w:r>
      <w:r w:rsidRPr="00A90B42">
        <w:rPr>
          <w:b/>
        </w:rPr>
        <w:t>Product Management</w:t>
      </w:r>
      <w:r>
        <w:t xml:space="preserve"> solution, locate it in the </w:t>
      </w:r>
      <w:r w:rsidRPr="00A90B42">
        <w:rPr>
          <w:b/>
        </w:rPr>
        <w:t>Solutions</w:t>
      </w:r>
      <w:r>
        <w:t xml:space="preserve"> list for your environment and click on it.</w:t>
      </w:r>
    </w:p>
    <w:p w14:paraId="6A7B6EA7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758858C1" wp14:editId="0AC1E4EB">
            <wp:extent cx="3583959" cy="1294538"/>
            <wp:effectExtent l="19050" t="19050" r="1651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750" cy="1299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0F23C" w14:textId="77777777" w:rsidR="00700404" w:rsidRPr="00EB2310" w:rsidRDefault="00700404" w:rsidP="00700404">
      <w:pPr>
        <w:pStyle w:val="LabStepNumberedLevel2"/>
      </w:pPr>
      <w:r>
        <w:t xml:space="preserve">You should be able to see that the </w:t>
      </w:r>
      <w:r w:rsidRPr="00A90B42">
        <w:rPr>
          <w:b/>
        </w:rPr>
        <w:t>Product Management</w:t>
      </w:r>
      <w:r>
        <w:t xml:space="preserve"> solution contains the </w:t>
      </w:r>
      <w:r w:rsidRPr="00A90B42">
        <w:rPr>
          <w:b/>
        </w:rPr>
        <w:t>Product</w:t>
      </w:r>
      <w:r>
        <w:t xml:space="preserve"> entity and three other components.</w:t>
      </w:r>
    </w:p>
    <w:p w14:paraId="6869A682" w14:textId="77777777" w:rsidR="00700404" w:rsidRDefault="00700404" w:rsidP="00700404">
      <w:pPr>
        <w:pStyle w:val="LabStepScreenshotLevel2"/>
      </w:pPr>
      <w:r>
        <w:drawing>
          <wp:inline distT="0" distB="0" distL="0" distR="0" wp14:anchorId="4B77C823" wp14:editId="4D45CC78">
            <wp:extent cx="3351947" cy="1040035"/>
            <wp:effectExtent l="19050" t="19050" r="2032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51" cy="1044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25CAB4" w14:textId="77777777" w:rsidR="00700404" w:rsidRDefault="00700404" w:rsidP="00700404">
      <w:pPr>
        <w:pStyle w:val="LabStepNumberedLevel2"/>
      </w:pPr>
      <w:r>
        <w:t xml:space="preserve">Double click on the </w:t>
      </w:r>
      <w:r w:rsidRPr="00A90B42">
        <w:rPr>
          <w:b/>
        </w:rPr>
        <w:t>Product</w:t>
      </w:r>
      <w:r>
        <w:t xml:space="preserve"> entity to see its definition.</w:t>
      </w:r>
    </w:p>
    <w:p w14:paraId="1CDE3070" w14:textId="77777777" w:rsidR="00700404" w:rsidRDefault="00700404" w:rsidP="00700404">
      <w:pPr>
        <w:pStyle w:val="LabStepScreenshotLevel2"/>
      </w:pPr>
      <w:r>
        <w:drawing>
          <wp:inline distT="0" distB="0" distL="0" distR="0" wp14:anchorId="09C1E4B3" wp14:editId="6E6F56FB">
            <wp:extent cx="2328365" cy="746683"/>
            <wp:effectExtent l="19050" t="19050" r="1524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60" b="19481"/>
                    <a:stretch/>
                  </pic:blipFill>
                  <pic:spPr bwMode="auto">
                    <a:xfrm>
                      <a:off x="0" y="0"/>
                      <a:ext cx="2348799" cy="753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F263" w14:textId="77777777" w:rsidR="00700404" w:rsidRDefault="00700404" w:rsidP="00700404">
      <w:pPr>
        <w:pStyle w:val="LabStepNumberedLevel2"/>
      </w:pPr>
      <w:r>
        <w:t xml:space="preserve">You should see the </w:t>
      </w:r>
      <w:r w:rsidRPr="00A90B42">
        <w:rPr>
          <w:b/>
        </w:rPr>
        <w:t>Fields</w:t>
      </w:r>
      <w:r>
        <w:t xml:space="preserve"> for the </w:t>
      </w:r>
      <w:r w:rsidRPr="00A90B42">
        <w:rPr>
          <w:b/>
        </w:rPr>
        <w:t>Product</w:t>
      </w:r>
      <w:r>
        <w:t xml:space="preserve"> entity. </w:t>
      </w:r>
    </w:p>
    <w:p w14:paraId="5A036E32" w14:textId="77777777" w:rsidR="00700404" w:rsidRDefault="00700404" w:rsidP="00700404">
      <w:pPr>
        <w:pStyle w:val="LabStepNumberedLevel2"/>
      </w:pPr>
      <w:r>
        <w:t xml:space="preserve">Drop down the filter menu on the right and set the filter to </w:t>
      </w:r>
      <w:r w:rsidRPr="00F22893">
        <w:rPr>
          <w:b/>
        </w:rPr>
        <w:t>Custom</w:t>
      </w:r>
      <w:r>
        <w:t xml:space="preserve"> to only display fields that are custom fields.</w:t>
      </w:r>
    </w:p>
    <w:p w14:paraId="50A750C6" w14:textId="77777777" w:rsidR="00700404" w:rsidRDefault="00700404" w:rsidP="00700404">
      <w:pPr>
        <w:pStyle w:val="LabStepScreenshotLevel2"/>
      </w:pPr>
      <w:r>
        <w:drawing>
          <wp:inline distT="0" distB="0" distL="0" distR="0" wp14:anchorId="4068BE9D" wp14:editId="0D656860">
            <wp:extent cx="3911505" cy="1118763"/>
            <wp:effectExtent l="19050" t="19050" r="13335" b="2476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931" cy="1123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2A940" w14:textId="77777777" w:rsidR="00700404" w:rsidRDefault="00700404" w:rsidP="00700404">
      <w:pPr>
        <w:pStyle w:val="LabStepNumberedLevel2"/>
      </w:pPr>
      <w:r>
        <w:t xml:space="preserve">You should now see the custom fields that make up the </w:t>
      </w:r>
      <w:r w:rsidRPr="006B36C5">
        <w:rPr>
          <w:b/>
        </w:rPr>
        <w:t>Product</w:t>
      </w:r>
      <w:r>
        <w:t xml:space="preserve"> entity.</w:t>
      </w:r>
    </w:p>
    <w:p w14:paraId="55B3D69D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0661EE77" wp14:editId="7605F88F">
            <wp:extent cx="4039644" cy="2012342"/>
            <wp:effectExtent l="19050" t="19050" r="18415" b="2603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38" cy="20252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D211F" w14:textId="77777777" w:rsidR="00700404" w:rsidRDefault="00700404" w:rsidP="00700404">
      <w:pPr>
        <w:pStyle w:val="LabStepNumberedLevel2"/>
      </w:pPr>
      <w:r>
        <w:t xml:space="preserve">On the breadcrumb menu, select </w:t>
      </w:r>
      <w:r w:rsidRPr="006B36C5">
        <w:rPr>
          <w:b/>
        </w:rPr>
        <w:t>Product Management</w:t>
      </w:r>
      <w:r>
        <w:t xml:space="preserve"> to move back to the </w:t>
      </w:r>
      <w:r w:rsidRPr="006B36C5">
        <w:rPr>
          <w:b/>
        </w:rPr>
        <w:t>Product Management</w:t>
      </w:r>
      <w:r>
        <w:t xml:space="preserve"> solution.</w:t>
      </w:r>
    </w:p>
    <w:p w14:paraId="172C852B" w14:textId="77777777" w:rsidR="00700404" w:rsidRDefault="00700404" w:rsidP="00700404">
      <w:pPr>
        <w:pStyle w:val="LabStepScreenshotLevel2"/>
      </w:pPr>
      <w:r>
        <w:drawing>
          <wp:inline distT="0" distB="0" distL="0" distR="0" wp14:anchorId="5E1D8207" wp14:editId="2D123EF4">
            <wp:extent cx="4946073" cy="1001736"/>
            <wp:effectExtent l="19050" t="19050" r="26035" b="2730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18" cy="1004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FD9379" w14:textId="77777777" w:rsidR="00700404" w:rsidRDefault="00700404" w:rsidP="00700404">
      <w:pPr>
        <w:pStyle w:val="LabStepNumberedLevel2"/>
      </w:pPr>
      <w:r>
        <w:t xml:space="preserve">Click on the </w:t>
      </w:r>
      <w:r w:rsidRPr="006B36C5">
        <w:rPr>
          <w:b/>
        </w:rPr>
        <w:t>Product Category</w:t>
      </w:r>
      <w:r>
        <w:t xml:space="preserve"> option set to see the possible values for the </w:t>
      </w:r>
      <w:r w:rsidRPr="006B36C5">
        <w:rPr>
          <w:b/>
        </w:rPr>
        <w:t>Product Category</w:t>
      </w:r>
      <w:r>
        <w:t xml:space="preserve"> column.</w:t>
      </w:r>
    </w:p>
    <w:p w14:paraId="180F3C10" w14:textId="77777777" w:rsidR="00700404" w:rsidRDefault="00700404" w:rsidP="00700404">
      <w:pPr>
        <w:pStyle w:val="LabStepScreenshotLevel2"/>
      </w:pPr>
      <w:r>
        <w:drawing>
          <wp:inline distT="0" distB="0" distL="0" distR="0" wp14:anchorId="3005EC82" wp14:editId="6E4F1735">
            <wp:extent cx="3288121" cy="935401"/>
            <wp:effectExtent l="19050" t="19050" r="26670" b="1714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556" cy="944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FE0A5" w14:textId="77777777" w:rsidR="00700404" w:rsidRDefault="00700404" w:rsidP="00700404">
      <w:pPr>
        <w:pStyle w:val="LabStepNumberedLevel2"/>
      </w:pPr>
      <w:r>
        <w:t xml:space="preserve">You should see the </w:t>
      </w:r>
      <w:r w:rsidRPr="006B36C5">
        <w:rPr>
          <w:b/>
        </w:rPr>
        <w:t>Product Category</w:t>
      </w:r>
      <w:r>
        <w:t xml:space="preserve"> option set values are </w:t>
      </w:r>
      <w:r w:rsidRPr="006B36C5">
        <w:rPr>
          <w:b/>
        </w:rPr>
        <w:t>Action Figures</w:t>
      </w:r>
      <w:r>
        <w:t xml:space="preserve">, </w:t>
      </w:r>
      <w:r w:rsidRPr="006B36C5">
        <w:rPr>
          <w:b/>
        </w:rPr>
        <w:t>Arts and Crafts</w:t>
      </w:r>
      <w:r>
        <w:t xml:space="preserve"> and </w:t>
      </w:r>
      <w:r w:rsidRPr="006B36C5">
        <w:rPr>
          <w:b/>
        </w:rPr>
        <w:t>Remote Control</w:t>
      </w:r>
      <w:r>
        <w:t>.</w:t>
      </w:r>
    </w:p>
    <w:p w14:paraId="13D9E193" w14:textId="77777777" w:rsidR="00700404" w:rsidRDefault="00700404" w:rsidP="00700404">
      <w:pPr>
        <w:pStyle w:val="LabStepScreenshotLevel2"/>
      </w:pPr>
      <w:r>
        <w:drawing>
          <wp:inline distT="0" distB="0" distL="0" distR="0" wp14:anchorId="6B3A403E" wp14:editId="34BF6B42">
            <wp:extent cx="4075278" cy="1472006"/>
            <wp:effectExtent l="19050" t="19050" r="20955" b="1397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20" cy="1479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AF90C2" w14:textId="77777777" w:rsidR="00700404" w:rsidRDefault="00700404" w:rsidP="00700404">
      <w:pPr>
        <w:pStyle w:val="LabStepNumbered"/>
      </w:pPr>
      <w:r>
        <w:t xml:space="preserve">Create a dataflow named </w:t>
      </w:r>
      <w:r w:rsidRPr="00F22893">
        <w:rPr>
          <w:b/>
        </w:rPr>
        <w:t>Import Products</w:t>
      </w:r>
      <w:r>
        <w:t xml:space="preserve"> to import product data into the Product entity recordset.</w:t>
      </w:r>
    </w:p>
    <w:p w14:paraId="72511979" w14:textId="77777777" w:rsidR="00700404" w:rsidRDefault="00700404" w:rsidP="00700404">
      <w:pPr>
        <w:pStyle w:val="LabStepNumberedLevel2"/>
      </w:pPr>
      <w:r>
        <w:t xml:space="preserve">Expand the </w:t>
      </w:r>
      <w:r w:rsidRPr="00F22893">
        <w:rPr>
          <w:b/>
        </w:rPr>
        <w:t>Data</w:t>
      </w:r>
      <w:r>
        <w:t xml:space="preserve"> node in the left navigation.</w:t>
      </w:r>
    </w:p>
    <w:p w14:paraId="2C4B1D3C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2E8289A3" wp14:editId="60E6F0B4">
            <wp:extent cx="2696854" cy="1076792"/>
            <wp:effectExtent l="19050" t="19050" r="27305" b="2857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393" cy="1092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AD5E63" w14:textId="77777777" w:rsidR="00700404" w:rsidRDefault="00700404" w:rsidP="00700404">
      <w:pPr>
        <w:pStyle w:val="LabStepNumberedLevel2"/>
      </w:pPr>
      <w:r>
        <w:t xml:space="preserve">Inside the </w:t>
      </w:r>
      <w:r w:rsidRPr="00F22893">
        <w:rPr>
          <w:b/>
        </w:rPr>
        <w:t>Data</w:t>
      </w:r>
      <w:r>
        <w:t xml:space="preserve"> node, click </w:t>
      </w:r>
      <w:r w:rsidRPr="00F22893">
        <w:rPr>
          <w:b/>
        </w:rPr>
        <w:t>Dataflows</w:t>
      </w:r>
      <w:r>
        <w:t>.</w:t>
      </w:r>
    </w:p>
    <w:p w14:paraId="0E0AE2C5" w14:textId="77777777" w:rsidR="00700404" w:rsidRDefault="00700404" w:rsidP="00700404">
      <w:pPr>
        <w:pStyle w:val="LabStepScreenshotLevel2"/>
      </w:pPr>
      <w:r>
        <w:drawing>
          <wp:inline distT="0" distB="0" distL="0" distR="0" wp14:anchorId="16AD15F7" wp14:editId="09305FC7">
            <wp:extent cx="728240" cy="813463"/>
            <wp:effectExtent l="19050" t="19050" r="15240" b="2476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31" cy="82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AA5B22" w14:textId="77777777" w:rsidR="00700404" w:rsidRDefault="00700404" w:rsidP="00700404">
      <w:pPr>
        <w:pStyle w:val="LabStepNumberedLevel2"/>
      </w:pPr>
      <w:r>
        <w:t xml:space="preserve">Click </w:t>
      </w:r>
      <w:r w:rsidRPr="00F22893">
        <w:rPr>
          <w:b/>
          <w:sz w:val="22"/>
        </w:rPr>
        <w:t>+</w:t>
      </w:r>
      <w:r w:rsidRPr="00F22893">
        <w:rPr>
          <w:b/>
        </w:rPr>
        <w:t xml:space="preserve"> New Dataflow</w:t>
      </w:r>
      <w:r>
        <w:t>.</w:t>
      </w:r>
    </w:p>
    <w:p w14:paraId="6C7710B3" w14:textId="77777777" w:rsidR="00700404" w:rsidRDefault="00700404" w:rsidP="00700404">
      <w:pPr>
        <w:pStyle w:val="LabStepScreenshotLevel2"/>
      </w:pPr>
      <w:r>
        <w:drawing>
          <wp:inline distT="0" distB="0" distL="0" distR="0" wp14:anchorId="1FD70DDE" wp14:editId="183BB672">
            <wp:extent cx="2488361" cy="801337"/>
            <wp:effectExtent l="19050" t="19050" r="26670" b="18415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761" cy="8120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C88BB4" w14:textId="77777777" w:rsidR="00700404" w:rsidRDefault="00700404" w:rsidP="00700404">
      <w:pPr>
        <w:pStyle w:val="LabStepNumberedLevel2"/>
      </w:pPr>
      <w:r>
        <w:t xml:space="preserve">In the </w:t>
      </w:r>
      <w:r w:rsidRPr="00F22893">
        <w:rPr>
          <w:b/>
        </w:rPr>
        <w:t>New Dataflow</w:t>
      </w:r>
      <w:r>
        <w:t xml:space="preserve"> dialog, enter a name of </w:t>
      </w:r>
      <w:r w:rsidRPr="00F22893">
        <w:rPr>
          <w:b/>
        </w:rPr>
        <w:t>Import Products</w:t>
      </w:r>
      <w:r>
        <w:t xml:space="preserve"> and then click </w:t>
      </w:r>
      <w:r w:rsidRPr="00F22893">
        <w:rPr>
          <w:b/>
        </w:rPr>
        <w:t>Create</w:t>
      </w:r>
      <w:r>
        <w:t>.</w:t>
      </w:r>
    </w:p>
    <w:p w14:paraId="5EA448CA" w14:textId="77777777" w:rsidR="00700404" w:rsidRDefault="00700404" w:rsidP="00700404">
      <w:pPr>
        <w:pStyle w:val="LabStepScreenshotLevel2"/>
      </w:pPr>
      <w:r>
        <w:drawing>
          <wp:inline distT="0" distB="0" distL="0" distR="0" wp14:anchorId="45D3011D" wp14:editId="4ADE9D3C">
            <wp:extent cx="2936234" cy="1637222"/>
            <wp:effectExtent l="19050" t="19050" r="17145" b="2032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784" cy="1659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94366" w14:textId="77777777" w:rsidR="00700404" w:rsidRDefault="00700404" w:rsidP="00700404">
      <w:pPr>
        <w:pStyle w:val="LabStepNumberedLevel2"/>
      </w:pPr>
      <w:r>
        <w:t xml:space="preserve">On the </w:t>
      </w:r>
      <w:r w:rsidRPr="00F22893">
        <w:rPr>
          <w:b/>
        </w:rPr>
        <w:t>Choose data source</w:t>
      </w:r>
      <w:r>
        <w:t xml:space="preserve"> page, click the </w:t>
      </w:r>
      <w:r w:rsidRPr="00F22893">
        <w:rPr>
          <w:b/>
        </w:rPr>
        <w:t>Database</w:t>
      </w:r>
      <w:r>
        <w:t xml:space="preserve"> tab.</w:t>
      </w:r>
    </w:p>
    <w:p w14:paraId="2FEB8DFA" w14:textId="77777777" w:rsidR="00700404" w:rsidRDefault="00700404" w:rsidP="00700404">
      <w:pPr>
        <w:pStyle w:val="LabStepScreenshotLevel2"/>
      </w:pPr>
      <w:r>
        <w:drawing>
          <wp:inline distT="0" distB="0" distL="0" distR="0" wp14:anchorId="5942EF9F" wp14:editId="77EF8505">
            <wp:extent cx="4245710" cy="1181953"/>
            <wp:effectExtent l="19050" t="19050" r="21590" b="18415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5" r="21046" b="15789"/>
                    <a:stretch/>
                  </pic:blipFill>
                  <pic:spPr bwMode="auto">
                    <a:xfrm>
                      <a:off x="0" y="0"/>
                      <a:ext cx="4336859" cy="12073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7533" w14:textId="77777777" w:rsidR="00700404" w:rsidRDefault="00700404" w:rsidP="00700404">
      <w:pPr>
        <w:pStyle w:val="LabStepNumberedLevel2"/>
      </w:pPr>
      <w:r>
        <w:t xml:space="preserve">Click on </w:t>
      </w:r>
      <w:r w:rsidRPr="00F22893">
        <w:rPr>
          <w:b/>
        </w:rPr>
        <w:t>SQL Server database</w:t>
      </w:r>
      <w:r>
        <w:t>.</w:t>
      </w:r>
    </w:p>
    <w:p w14:paraId="2B472D60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ACEFDFD" wp14:editId="31F29F6A">
            <wp:extent cx="4275091" cy="1359374"/>
            <wp:effectExtent l="19050" t="19050" r="11430" b="12700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56" cy="13941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47B7D" w14:textId="6885BD10" w:rsidR="00700404" w:rsidRDefault="00700404" w:rsidP="00700404">
      <w:pPr>
        <w:pStyle w:val="LabStepNumberedLevel2"/>
      </w:pPr>
      <w:r>
        <w:t xml:space="preserve">Enter for the </w:t>
      </w:r>
      <w:r w:rsidRPr="00F22893">
        <w:rPr>
          <w:b/>
        </w:rPr>
        <w:t>Server</w:t>
      </w:r>
      <w:r>
        <w:t xml:space="preserve"> setting.</w:t>
      </w:r>
    </w:p>
    <w:p w14:paraId="15224C6B" w14:textId="77777777" w:rsidR="00700404" w:rsidRDefault="00700404" w:rsidP="00700404">
      <w:pPr>
        <w:pStyle w:val="LabStepNumberedLevel2"/>
      </w:pPr>
      <w:r>
        <w:t xml:space="preserve">Enter </w:t>
      </w:r>
      <w:r w:rsidRPr="00F22893">
        <w:rPr>
          <w:b/>
        </w:rPr>
        <w:t>CRM</w:t>
      </w:r>
      <w:r>
        <w:t xml:space="preserve"> for the </w:t>
      </w:r>
      <w:r w:rsidRPr="00F22893">
        <w:rPr>
          <w:b/>
        </w:rPr>
        <w:t>Database</w:t>
      </w:r>
      <w:r>
        <w:t xml:space="preserve"> setting.</w:t>
      </w:r>
    </w:p>
    <w:p w14:paraId="5FDA6ED3" w14:textId="77777777" w:rsidR="00700404" w:rsidRDefault="00700404" w:rsidP="00700404">
      <w:pPr>
        <w:pStyle w:val="LabStepScreenshotLevel2"/>
      </w:pPr>
      <w:r>
        <w:drawing>
          <wp:inline distT="0" distB="0" distL="0" distR="0" wp14:anchorId="43DA6A71" wp14:editId="2D324F16">
            <wp:extent cx="4398546" cy="1564090"/>
            <wp:effectExtent l="19050" t="19050" r="21590" b="17145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21" cy="15805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DA7934" w14:textId="77777777" w:rsidR="00700404" w:rsidRDefault="00700404" w:rsidP="00700404">
      <w:pPr>
        <w:pStyle w:val="LabStepNumberedLevel2"/>
      </w:pPr>
      <w:r>
        <w:t xml:space="preserve">Leave the </w:t>
      </w:r>
      <w:r w:rsidRPr="00F22893">
        <w:rPr>
          <w:b/>
        </w:rPr>
        <w:t>Authentication kind</w:t>
      </w:r>
      <w:r>
        <w:t xml:space="preserve"> setting with the default value of </w:t>
      </w:r>
      <w:r w:rsidRPr="00F22893">
        <w:rPr>
          <w:b/>
        </w:rPr>
        <w:t>Basic</w:t>
      </w:r>
      <w:r>
        <w:t>.</w:t>
      </w:r>
    </w:p>
    <w:p w14:paraId="2D68B6F4" w14:textId="77777777" w:rsidR="00700404" w:rsidRDefault="00700404" w:rsidP="00700404">
      <w:pPr>
        <w:pStyle w:val="LabStepNumberedLevel2"/>
      </w:pPr>
      <w:r>
        <w:t xml:space="preserve">Enter a </w:t>
      </w:r>
      <w:r w:rsidRPr="00F22893">
        <w:rPr>
          <w:b/>
        </w:rPr>
        <w:t>Username</w:t>
      </w:r>
      <w:r>
        <w:t xml:space="preserve"> of </w:t>
      </w:r>
      <w:r w:rsidRPr="00F22893">
        <w:rPr>
          <w:b/>
        </w:rPr>
        <w:t>CptStudent</w:t>
      </w:r>
      <w:r>
        <w:t>.</w:t>
      </w:r>
    </w:p>
    <w:p w14:paraId="253F7A2C" w14:textId="77777777" w:rsidR="00700404" w:rsidRDefault="00700404" w:rsidP="00700404">
      <w:pPr>
        <w:pStyle w:val="LabStepNumberedLevel2"/>
      </w:pPr>
      <w:r>
        <w:t xml:space="preserve">Enter a </w:t>
      </w:r>
      <w:r w:rsidRPr="00F22893">
        <w:rPr>
          <w:b/>
        </w:rPr>
        <w:t>Password</w:t>
      </w:r>
      <w:r>
        <w:t xml:space="preserve"> of </w:t>
      </w:r>
      <w:r w:rsidRPr="00F22893">
        <w:rPr>
          <w:b/>
        </w:rPr>
        <w:t>pass@word1</w:t>
      </w:r>
      <w:r>
        <w:t>.</w:t>
      </w:r>
    </w:p>
    <w:p w14:paraId="0F3EA10F" w14:textId="77777777" w:rsidR="00700404" w:rsidRDefault="00700404" w:rsidP="00700404">
      <w:pPr>
        <w:pStyle w:val="LabStepNumberedLevel2"/>
      </w:pPr>
      <w:r>
        <w:t xml:space="preserve">Click </w:t>
      </w:r>
      <w:r w:rsidRPr="00F22893">
        <w:rPr>
          <w:b/>
        </w:rPr>
        <w:t>Next</w:t>
      </w:r>
      <w:r>
        <w:t>.</w:t>
      </w:r>
    </w:p>
    <w:p w14:paraId="70B58354" w14:textId="77777777" w:rsidR="00700404" w:rsidRDefault="00700404" w:rsidP="00700404">
      <w:pPr>
        <w:pStyle w:val="LabStepScreenshotLevel2"/>
      </w:pPr>
      <w:r>
        <w:drawing>
          <wp:inline distT="0" distB="0" distL="0" distR="0" wp14:anchorId="7E10D741" wp14:editId="671ED7C4">
            <wp:extent cx="4214639" cy="1523147"/>
            <wp:effectExtent l="19050" t="19050" r="14605" b="2032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01" cy="154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C2745" w14:textId="77777777" w:rsidR="00700404" w:rsidRDefault="00700404" w:rsidP="00700404">
      <w:pPr>
        <w:pStyle w:val="LabStepNumberedLevel2"/>
      </w:pPr>
      <w:r>
        <w:t xml:space="preserve">When prompted to </w:t>
      </w:r>
      <w:r w:rsidRPr="00F22893">
        <w:rPr>
          <w:b/>
        </w:rPr>
        <w:t>Choose data</w:t>
      </w:r>
      <w:r>
        <w:t xml:space="preserve">, select the </w:t>
      </w:r>
      <w:r w:rsidRPr="00F22893">
        <w:rPr>
          <w:b/>
        </w:rPr>
        <w:t>Products</w:t>
      </w:r>
      <w:r>
        <w:t xml:space="preserve"> table.</w:t>
      </w:r>
    </w:p>
    <w:p w14:paraId="7BFB88B6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25485D7C" wp14:editId="64372B5F">
            <wp:extent cx="2055410" cy="1568411"/>
            <wp:effectExtent l="19050" t="19050" r="21590" b="13335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5758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B897B0" w14:textId="77777777" w:rsidR="00700404" w:rsidRDefault="00700404" w:rsidP="00700404">
      <w:pPr>
        <w:pStyle w:val="LabStepNumberedLevel2"/>
      </w:pPr>
      <w:r>
        <w:t xml:space="preserve">Click the </w:t>
      </w:r>
      <w:r w:rsidRPr="00600C91">
        <w:rPr>
          <w:b/>
        </w:rPr>
        <w:t>Transform data</w:t>
      </w:r>
      <w:r>
        <w:t xml:space="preserve"> button in the lower right corner of the screen.</w:t>
      </w:r>
    </w:p>
    <w:p w14:paraId="73A03897" w14:textId="77777777" w:rsidR="00700404" w:rsidRDefault="00700404" w:rsidP="00700404">
      <w:pPr>
        <w:pStyle w:val="LabStepScreenshotLevel2"/>
      </w:pPr>
      <w:r>
        <w:drawing>
          <wp:inline distT="0" distB="0" distL="0" distR="0" wp14:anchorId="3387C6BC" wp14:editId="7ADFF15C">
            <wp:extent cx="3788675" cy="1768049"/>
            <wp:effectExtent l="19050" t="19050" r="2159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05" cy="1772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7EA38" w14:textId="77777777" w:rsidR="00700404" w:rsidRDefault="00700404" w:rsidP="00700404">
      <w:pPr>
        <w:pStyle w:val="LabStepNumberedLevel2"/>
      </w:pPr>
      <w:r>
        <w:t xml:space="preserve">Click </w:t>
      </w:r>
      <w:r w:rsidRPr="00600C91">
        <w:rPr>
          <w:b/>
        </w:rPr>
        <w:t>Next</w:t>
      </w:r>
      <w:r>
        <w:t>.</w:t>
      </w:r>
    </w:p>
    <w:p w14:paraId="18D15FCE" w14:textId="77777777" w:rsidR="00700404" w:rsidRDefault="00700404" w:rsidP="00700404">
      <w:pPr>
        <w:pStyle w:val="LabStepScreenshotLevel2"/>
      </w:pPr>
      <w:r>
        <w:drawing>
          <wp:inline distT="0" distB="0" distL="0" distR="0" wp14:anchorId="7C3B592B" wp14:editId="0BD8C57A">
            <wp:extent cx="3761380" cy="1942334"/>
            <wp:effectExtent l="19050" t="19050" r="1079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693" cy="19574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5262C" w14:textId="77777777" w:rsidR="00700404" w:rsidRDefault="00700404" w:rsidP="00700404">
      <w:pPr>
        <w:pStyle w:val="LabStepNumberedLevel2"/>
      </w:pPr>
      <w:r>
        <w:t xml:space="preserve">On the </w:t>
      </w:r>
      <w:r w:rsidRPr="00600C91">
        <w:rPr>
          <w:b/>
        </w:rPr>
        <w:t>Map entities</w:t>
      </w:r>
      <w:r>
        <w:t xml:space="preserve"> screen, select </w:t>
      </w:r>
      <w:r w:rsidRPr="00600C91">
        <w:rPr>
          <w:b/>
        </w:rPr>
        <w:t>Load to existing entity</w:t>
      </w:r>
      <w:r>
        <w:t xml:space="preserve"> and drop down the </w:t>
      </w:r>
      <w:r w:rsidRPr="00600C91">
        <w:rPr>
          <w:b/>
        </w:rPr>
        <w:t>Destination entity</w:t>
      </w:r>
      <w:r>
        <w:t xml:space="preserve"> menu.</w:t>
      </w:r>
    </w:p>
    <w:p w14:paraId="64A632A2" w14:textId="77777777" w:rsidR="00700404" w:rsidRDefault="00700404" w:rsidP="00700404">
      <w:pPr>
        <w:pStyle w:val="LabStepScreenshotLevel2"/>
      </w:pPr>
      <w:r>
        <w:drawing>
          <wp:inline distT="0" distB="0" distL="0" distR="0" wp14:anchorId="161CA0BB" wp14:editId="634EDD61">
            <wp:extent cx="2915219" cy="1227534"/>
            <wp:effectExtent l="19050" t="19050" r="190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04" cy="1234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16A16" w14:textId="77777777" w:rsidR="00700404" w:rsidRDefault="00700404" w:rsidP="00700404">
      <w:pPr>
        <w:pStyle w:val="LabStepNumberedLevel2"/>
      </w:pPr>
      <w:r>
        <w:t xml:space="preserve">Select a </w:t>
      </w:r>
      <w:r w:rsidRPr="00600C91">
        <w:rPr>
          <w:b/>
        </w:rPr>
        <w:t>Destination entity</w:t>
      </w:r>
      <w:r>
        <w:t xml:space="preserve"> setting of </w:t>
      </w:r>
      <w:r w:rsidRPr="00600C91">
        <w:rPr>
          <w:b/>
        </w:rPr>
        <w:t>cptlabs_Product</w:t>
      </w:r>
      <w:r>
        <w:t>.</w:t>
      </w:r>
    </w:p>
    <w:p w14:paraId="067FA3CA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638FBBF6" wp14:editId="1C2AB186">
            <wp:extent cx="4713529" cy="1518804"/>
            <wp:effectExtent l="19050" t="19050" r="1143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17" cy="1532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BB2F08" w14:textId="77777777" w:rsidR="00700404" w:rsidRDefault="00700404" w:rsidP="00700404">
      <w:pPr>
        <w:pStyle w:val="LabStepNumberedLevel2"/>
      </w:pPr>
      <w:r>
        <w:t xml:space="preserve">Select the setting </w:t>
      </w:r>
      <w:r w:rsidRPr="00600C91">
        <w:rPr>
          <w:b/>
        </w:rPr>
        <w:t>Delete rows that no longer exist in the query output</w:t>
      </w:r>
      <w:r>
        <w:t>.</w:t>
      </w:r>
    </w:p>
    <w:p w14:paraId="4D083E04" w14:textId="77777777" w:rsidR="00700404" w:rsidRDefault="00700404" w:rsidP="00700404">
      <w:pPr>
        <w:pStyle w:val="LabStepScreenshotLevel2"/>
      </w:pPr>
      <w:r>
        <w:drawing>
          <wp:inline distT="0" distB="0" distL="0" distR="0" wp14:anchorId="2CE91D66" wp14:editId="0619A2FB">
            <wp:extent cx="3250565" cy="473710"/>
            <wp:effectExtent l="19050" t="19050" r="26035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47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FFFCF" w14:textId="77777777" w:rsidR="00700404" w:rsidRDefault="00700404" w:rsidP="00700404">
      <w:pPr>
        <w:pStyle w:val="LabStepNumberedLevel2"/>
      </w:pPr>
      <w:r>
        <w:t xml:space="preserve">In the </w:t>
      </w:r>
      <w:r w:rsidRPr="00600C91">
        <w:rPr>
          <w:b/>
        </w:rPr>
        <w:t>Field mapping</w:t>
      </w:r>
      <w:r>
        <w:t xml:space="preserve"> pane, map all fields as shown in the following screenshot and then click </w:t>
      </w:r>
      <w:r w:rsidRPr="00600C91">
        <w:rPr>
          <w:b/>
        </w:rPr>
        <w:t>Next</w:t>
      </w:r>
      <w:r>
        <w:t>.</w:t>
      </w:r>
    </w:p>
    <w:p w14:paraId="424598AB" w14:textId="77777777" w:rsidR="00700404" w:rsidRDefault="00700404" w:rsidP="00700404">
      <w:pPr>
        <w:pStyle w:val="LabStepScreenshotLevel2"/>
      </w:pPr>
      <w:r>
        <w:drawing>
          <wp:inline distT="0" distB="0" distL="0" distR="0" wp14:anchorId="208E3141" wp14:editId="0A045BB0">
            <wp:extent cx="4215326" cy="2626384"/>
            <wp:effectExtent l="19050" t="19050" r="1397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19" cy="2649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FEA441" w14:textId="77777777" w:rsidR="00700404" w:rsidRDefault="00700404" w:rsidP="00700404">
      <w:pPr>
        <w:pStyle w:val="LabStepNumberedLevel2"/>
      </w:pPr>
      <w:r>
        <w:t xml:space="preserve">In the </w:t>
      </w:r>
      <w:r w:rsidRPr="00600C91">
        <w:rPr>
          <w:b/>
        </w:rPr>
        <w:t>Refresh setting</w:t>
      </w:r>
      <w:r>
        <w:t xml:space="preserve"> dialog, select </w:t>
      </w:r>
      <w:r w:rsidRPr="00600C91">
        <w:rPr>
          <w:b/>
        </w:rPr>
        <w:t>Refresh manually</w:t>
      </w:r>
      <w:r>
        <w:t xml:space="preserve"> and then click </w:t>
      </w:r>
      <w:r w:rsidRPr="00600C91">
        <w:rPr>
          <w:b/>
        </w:rPr>
        <w:t>Create</w:t>
      </w:r>
      <w:r>
        <w:t>.</w:t>
      </w:r>
    </w:p>
    <w:p w14:paraId="7DEFF3B4" w14:textId="77777777" w:rsidR="00700404" w:rsidRDefault="00700404" w:rsidP="00700404">
      <w:pPr>
        <w:pStyle w:val="LabStepScreenshotLevel2"/>
      </w:pPr>
      <w:r>
        <w:drawing>
          <wp:inline distT="0" distB="0" distL="0" distR="0" wp14:anchorId="643E36F1" wp14:editId="41CEAABF">
            <wp:extent cx="3215469" cy="1869324"/>
            <wp:effectExtent l="19050" t="19050" r="23495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39" cy="1876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653308" w14:textId="77777777" w:rsidR="00700404" w:rsidRDefault="00700404" w:rsidP="00700404">
      <w:pPr>
        <w:pStyle w:val="LabStepNumberedLevel2"/>
      </w:pPr>
      <w:r>
        <w:t>You should see a Load Progress dialog that indicates the load has completed.</w:t>
      </w:r>
    </w:p>
    <w:p w14:paraId="3A63A761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0792A25" wp14:editId="33528F3B">
            <wp:extent cx="2471108" cy="1326848"/>
            <wp:effectExtent l="19050" t="19050" r="24765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49" cy="1343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18F641" w14:textId="77777777" w:rsidR="00700404" w:rsidRDefault="00700404" w:rsidP="00700404">
      <w:pPr>
        <w:pStyle w:val="LabStepNumberedLevel2"/>
      </w:pPr>
      <w:r>
        <w:t xml:space="preserve">You should now see the </w:t>
      </w:r>
      <w:r w:rsidRPr="00600C91">
        <w:rPr>
          <w:b/>
        </w:rPr>
        <w:t>Import Products</w:t>
      </w:r>
      <w:r>
        <w:t xml:space="preserve"> dataflow in the </w:t>
      </w:r>
      <w:r w:rsidRPr="00600C91">
        <w:rPr>
          <w:b/>
        </w:rPr>
        <w:t>Dataflows</w:t>
      </w:r>
      <w:r>
        <w:t xml:space="preserve"> list.</w:t>
      </w:r>
    </w:p>
    <w:p w14:paraId="04ABD011" w14:textId="77777777" w:rsidR="00700404" w:rsidRDefault="00700404" w:rsidP="00700404">
      <w:pPr>
        <w:pStyle w:val="LabStepScreenshotLevel2"/>
      </w:pPr>
      <w:r>
        <w:drawing>
          <wp:inline distT="0" distB="0" distL="0" distR="0" wp14:anchorId="014D9059" wp14:editId="17A74581">
            <wp:extent cx="3575290" cy="876339"/>
            <wp:effectExtent l="19050" t="19050" r="2540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843" cy="901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59D558" w14:textId="77777777" w:rsidR="00700404" w:rsidRDefault="00700404" w:rsidP="00700404">
      <w:pPr>
        <w:pStyle w:val="LabStepNumberedLevel2"/>
      </w:pPr>
      <w:r>
        <w:t xml:space="preserve">Note that you can drop down the ellipse menu and run the </w:t>
      </w:r>
      <w:r w:rsidRPr="00600C91">
        <w:rPr>
          <w:b/>
        </w:rPr>
        <w:t>Refresh</w:t>
      </w:r>
      <w:r>
        <w:t xml:space="preserve"> command to run the dataflow and refresh the data.</w:t>
      </w:r>
    </w:p>
    <w:p w14:paraId="675A8182" w14:textId="77777777" w:rsidR="00700404" w:rsidRDefault="00700404" w:rsidP="00700404">
      <w:pPr>
        <w:pStyle w:val="LabStepScreenshotLevel2"/>
      </w:pPr>
      <w:r>
        <w:drawing>
          <wp:inline distT="0" distB="0" distL="0" distR="0" wp14:anchorId="07222EEC" wp14:editId="456ED688">
            <wp:extent cx="3736316" cy="838913"/>
            <wp:effectExtent l="19050" t="19050" r="1714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870" cy="853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751B0" w14:textId="77777777" w:rsidR="00700404" w:rsidRDefault="00700404" w:rsidP="00700404">
      <w:pPr>
        <w:pStyle w:val="LabStepNumbered"/>
      </w:pPr>
      <w:r>
        <w:t>Run the model-driven app named Product Manager to view and enter product data.</w:t>
      </w:r>
    </w:p>
    <w:p w14:paraId="7D759145" w14:textId="77777777" w:rsidR="00700404" w:rsidRDefault="00700404" w:rsidP="00700404">
      <w:pPr>
        <w:pStyle w:val="LabStepNumberedLevel2"/>
      </w:pPr>
      <w:r>
        <w:t xml:space="preserve">Click the </w:t>
      </w:r>
      <w:r w:rsidRPr="00600C91">
        <w:rPr>
          <w:b/>
        </w:rPr>
        <w:t>Apps</w:t>
      </w:r>
      <w:r>
        <w:t xml:space="preserve"> link in the left navigation.</w:t>
      </w:r>
    </w:p>
    <w:p w14:paraId="2252F715" w14:textId="77777777" w:rsidR="00700404" w:rsidRDefault="00700404" w:rsidP="00700404">
      <w:pPr>
        <w:pStyle w:val="LabStepNumberedLevel2"/>
      </w:pPr>
      <w:r>
        <w:t xml:space="preserve">Click </w:t>
      </w:r>
      <w:r w:rsidRPr="00B542EE">
        <w:rPr>
          <w:b/>
        </w:rPr>
        <w:t>Product Manager</w:t>
      </w:r>
      <w:r>
        <w:t xml:space="preserve"> to launch this model-driven app.</w:t>
      </w:r>
    </w:p>
    <w:p w14:paraId="63DDB393" w14:textId="77777777" w:rsidR="00700404" w:rsidRDefault="00700404" w:rsidP="00700404">
      <w:pPr>
        <w:pStyle w:val="LabStepScreenshotLevel2"/>
      </w:pPr>
      <w:r>
        <w:drawing>
          <wp:inline distT="0" distB="0" distL="0" distR="0" wp14:anchorId="482909D7" wp14:editId="696B6AF3">
            <wp:extent cx="3788675" cy="1331649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62" cy="13428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3EEB2A" w14:textId="77777777" w:rsidR="00700404" w:rsidRDefault="00700404" w:rsidP="00700404">
      <w:pPr>
        <w:pStyle w:val="LabStepNumberedLevel2"/>
      </w:pPr>
      <w:r>
        <w:t>You should now see a view which displays all products.</w:t>
      </w:r>
    </w:p>
    <w:p w14:paraId="47D07F27" w14:textId="77777777" w:rsidR="00700404" w:rsidRDefault="00700404" w:rsidP="00700404">
      <w:pPr>
        <w:pStyle w:val="LabStepScreenshotLevel2"/>
      </w:pPr>
      <w:r>
        <w:drawing>
          <wp:inline distT="0" distB="0" distL="0" distR="0" wp14:anchorId="58F2D10E" wp14:editId="764AEBB0">
            <wp:extent cx="4225404" cy="1295790"/>
            <wp:effectExtent l="19050" t="19050" r="2286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6" cy="13161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AACD4B" w14:textId="6DB2F22A" w:rsidR="00700404" w:rsidRDefault="00700404" w:rsidP="00700404">
      <w:pPr>
        <w:pStyle w:val="LabStepNumberedLevel2"/>
      </w:pPr>
      <w:r>
        <w:t>Double click on the top produc</w:t>
      </w:r>
      <w:r w:rsidR="00754D8C">
        <w:t>t</w:t>
      </w:r>
      <w:r>
        <w:t xml:space="preserve"> named Batman Action Figure to display the form for this record.</w:t>
      </w:r>
    </w:p>
    <w:p w14:paraId="47926CB8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340A477" wp14:editId="51F247DD">
            <wp:extent cx="3811707" cy="1045475"/>
            <wp:effectExtent l="19050" t="19050" r="17780" b="2159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443" cy="1053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1AAB4" w14:textId="77777777" w:rsidR="00700404" w:rsidRDefault="00700404" w:rsidP="00700404">
      <w:pPr>
        <w:pStyle w:val="LabStepNumberedLevel2"/>
      </w:pPr>
      <w:r>
        <w:t xml:space="preserve">You can now see the values for reach field in this </w:t>
      </w:r>
      <w:r w:rsidRPr="00B542EE">
        <w:rPr>
          <w:b/>
        </w:rPr>
        <w:t>Product</w:t>
      </w:r>
      <w:r>
        <w:t xml:space="preserve"> record</w:t>
      </w:r>
    </w:p>
    <w:p w14:paraId="58DEAFC1" w14:textId="77777777" w:rsidR="00700404" w:rsidRDefault="00700404" w:rsidP="00700404">
      <w:pPr>
        <w:pStyle w:val="LabStepScreenshotLevel2"/>
      </w:pPr>
      <w:r>
        <w:drawing>
          <wp:inline distT="0" distB="0" distL="0" distR="0" wp14:anchorId="56BBD2EF" wp14:editId="7E97F901">
            <wp:extent cx="3680852" cy="2123648"/>
            <wp:effectExtent l="19050" t="19050" r="15240" b="1016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176" cy="2135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95C52" w14:textId="77777777" w:rsidR="00700404" w:rsidRDefault="00700404" w:rsidP="00700404">
      <w:pPr>
        <w:pStyle w:val="LabStepNumberedLevel2"/>
      </w:pPr>
      <w:r>
        <w:t xml:space="preserve">Click the globe icon to the right of the </w:t>
      </w:r>
      <w:r w:rsidRPr="00B542EE">
        <w:rPr>
          <w:b/>
        </w:rPr>
        <w:t>Product Image URL</w:t>
      </w:r>
      <w:r>
        <w:t xml:space="preserve"> to display that URL in browser tab.</w:t>
      </w:r>
    </w:p>
    <w:p w14:paraId="6C27B47E" w14:textId="77777777" w:rsidR="00700404" w:rsidRDefault="00700404" w:rsidP="00700404">
      <w:pPr>
        <w:pStyle w:val="LabStepScreenshotLevel2"/>
      </w:pPr>
      <w:r>
        <w:drawing>
          <wp:inline distT="0" distB="0" distL="0" distR="0" wp14:anchorId="2738A7EE" wp14:editId="438F2602">
            <wp:extent cx="5062451" cy="455052"/>
            <wp:effectExtent l="19050" t="19050" r="24130" b="2159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613" cy="462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44259B" w14:textId="77777777" w:rsidR="00700404" w:rsidRDefault="00700404" w:rsidP="00700404">
      <w:pPr>
        <w:pStyle w:val="LabStepNumberedLevel2"/>
      </w:pPr>
      <w:r>
        <w:t>You should see the image for this product in a new browser tab. Close this browser tab once you have seen the picture.</w:t>
      </w:r>
    </w:p>
    <w:p w14:paraId="33639170" w14:textId="77777777" w:rsidR="00700404" w:rsidRDefault="00700404" w:rsidP="00700404">
      <w:pPr>
        <w:pStyle w:val="LabStepScreenshotLevel2"/>
      </w:pPr>
      <w:r>
        <w:drawing>
          <wp:inline distT="0" distB="0" distL="0" distR="0" wp14:anchorId="65B1FEAE" wp14:editId="78843EE3">
            <wp:extent cx="1143194" cy="1122218"/>
            <wp:effectExtent l="0" t="0" r="0" b="1905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8" t="12855" r="13332" b="10711"/>
                    <a:stretch/>
                  </pic:blipFill>
                  <pic:spPr bwMode="auto">
                    <a:xfrm>
                      <a:off x="0" y="0"/>
                      <a:ext cx="1151815" cy="11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F3F45" w14:textId="77777777" w:rsidR="00700404" w:rsidRDefault="00700404" w:rsidP="00700404">
      <w:pPr>
        <w:pStyle w:val="LabStepNumbered"/>
      </w:pPr>
      <w:r>
        <w:t>Create a new Product record.</w:t>
      </w:r>
    </w:p>
    <w:p w14:paraId="62BAFBC7" w14:textId="77777777" w:rsidR="00700404" w:rsidRDefault="00700404" w:rsidP="00700404">
      <w:pPr>
        <w:pStyle w:val="LabStepNumberedLevel2"/>
      </w:pPr>
      <w:r>
        <w:t xml:space="preserve">Click the </w:t>
      </w:r>
      <w:r w:rsidRPr="00B542EE">
        <w:rPr>
          <w:b/>
          <w:sz w:val="22"/>
        </w:rPr>
        <w:t>+</w:t>
      </w:r>
      <w:r w:rsidRPr="00B542EE">
        <w:rPr>
          <w:b/>
        </w:rPr>
        <w:t xml:space="preserve"> New</w:t>
      </w:r>
      <w:r>
        <w:t xml:space="preserve"> button to display the </w:t>
      </w:r>
      <w:r w:rsidRPr="00B542EE">
        <w:rPr>
          <w:b/>
        </w:rPr>
        <w:t>New Product</w:t>
      </w:r>
      <w:r>
        <w:t xml:space="preserve"> form.</w:t>
      </w:r>
    </w:p>
    <w:p w14:paraId="3A59E699" w14:textId="77777777" w:rsidR="00700404" w:rsidRDefault="00700404" w:rsidP="00700404">
      <w:pPr>
        <w:pStyle w:val="LabStepScreenshotLevel2"/>
      </w:pPr>
      <w:r>
        <w:drawing>
          <wp:inline distT="0" distB="0" distL="0" distR="0" wp14:anchorId="046D76F7" wp14:editId="767995CD">
            <wp:extent cx="5013070" cy="1100066"/>
            <wp:effectExtent l="19050" t="19050" r="16510" b="2413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86" cy="1106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0453D" w14:textId="77777777" w:rsidR="00700404" w:rsidRDefault="00700404" w:rsidP="00700404">
      <w:pPr>
        <w:pStyle w:val="LabStepNumberedLevel2"/>
      </w:pPr>
      <w:r>
        <w:t xml:space="preserve">The </w:t>
      </w:r>
      <w:r w:rsidRPr="00B542EE">
        <w:rPr>
          <w:b/>
        </w:rPr>
        <w:t>New Product</w:t>
      </w:r>
      <w:r>
        <w:t xml:space="preserve"> form should match the following screenshot.</w:t>
      </w:r>
    </w:p>
    <w:p w14:paraId="0D9CFDD8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174E2E4" wp14:editId="6C3123C3">
            <wp:extent cx="2421257" cy="1809750"/>
            <wp:effectExtent l="19050" t="19050" r="17145" b="1905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85" cy="18171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C30249" w14:textId="77777777" w:rsidR="00700404" w:rsidRDefault="00700404" w:rsidP="00700404">
      <w:pPr>
        <w:pStyle w:val="LabStepNumberedLevel2"/>
      </w:pPr>
      <w:r>
        <w:t xml:space="preserve">Fill in the </w:t>
      </w:r>
      <w:r w:rsidRPr="00B542EE">
        <w:rPr>
          <w:b/>
        </w:rPr>
        <w:t>New Product</w:t>
      </w:r>
      <w:r>
        <w:t xml:space="preserve"> form with the following data.</w:t>
      </w:r>
    </w:p>
    <w:p w14:paraId="063B9AEA" w14:textId="77777777" w:rsidR="00700404" w:rsidRDefault="00700404" w:rsidP="00700404">
      <w:pPr>
        <w:pStyle w:val="LabStepNumberedLevel3"/>
      </w:pPr>
      <w:r w:rsidRPr="00E36AB0">
        <w:rPr>
          <w:b/>
        </w:rPr>
        <w:t>Product Code</w:t>
      </w:r>
      <w:r>
        <w:t xml:space="preserve">: </w:t>
      </w:r>
      <w:r w:rsidRPr="002B6A28">
        <w:t>WP0032</w:t>
      </w:r>
    </w:p>
    <w:p w14:paraId="37B2C82B" w14:textId="77777777" w:rsidR="00700404" w:rsidRDefault="00700404" w:rsidP="00700404">
      <w:pPr>
        <w:pStyle w:val="LabStepNumberedLevel3"/>
      </w:pPr>
      <w:r w:rsidRPr="00E36AB0">
        <w:rPr>
          <w:b/>
        </w:rPr>
        <w:t>Product Name</w:t>
      </w:r>
      <w:r>
        <w:t xml:space="preserve">: </w:t>
      </w:r>
      <w:r w:rsidRPr="002B6A28">
        <w:t>Personal Commuter Chopper</w:t>
      </w:r>
    </w:p>
    <w:p w14:paraId="60B5E632" w14:textId="77777777" w:rsidR="00700404" w:rsidRDefault="00700404" w:rsidP="00700404">
      <w:pPr>
        <w:pStyle w:val="LabStepNumberedLevel3"/>
      </w:pPr>
      <w:r w:rsidRPr="00E36AB0">
        <w:rPr>
          <w:b/>
        </w:rPr>
        <w:t>Product Category</w:t>
      </w:r>
      <w:r>
        <w:t>: Remote Control</w:t>
      </w:r>
    </w:p>
    <w:p w14:paraId="3D4CFE6E" w14:textId="77777777" w:rsidR="00700404" w:rsidRDefault="00700404" w:rsidP="00700404">
      <w:pPr>
        <w:pStyle w:val="LabStepNumberedLevel3"/>
      </w:pPr>
      <w:r w:rsidRPr="00E36AB0">
        <w:rPr>
          <w:b/>
        </w:rPr>
        <w:t>List Price</w:t>
      </w:r>
      <w:r>
        <w:t>: $99.95</w:t>
      </w:r>
    </w:p>
    <w:p w14:paraId="4DC99BE0" w14:textId="77777777" w:rsidR="00700404" w:rsidRDefault="00700404" w:rsidP="00700404">
      <w:pPr>
        <w:pStyle w:val="LabStepNumberedLevel3"/>
      </w:pPr>
      <w:r w:rsidRPr="00E36AB0">
        <w:rPr>
          <w:b/>
        </w:rPr>
        <w:t>Product Description</w:t>
      </w:r>
      <w:r>
        <w:t xml:space="preserve">: </w:t>
      </w:r>
      <w:r w:rsidRPr="002B6A28">
        <w:t>A partially-tested remote control device that can actually carry real people.</w:t>
      </w:r>
    </w:p>
    <w:p w14:paraId="4A6DB904" w14:textId="77777777" w:rsidR="00700404" w:rsidRDefault="00700404" w:rsidP="00700404">
      <w:pPr>
        <w:pStyle w:val="LabStepNumberedLevel3"/>
      </w:pPr>
      <w:r w:rsidRPr="00E36AB0">
        <w:rPr>
          <w:b/>
        </w:rPr>
        <w:t>Product Image URL</w:t>
      </w:r>
      <w:r>
        <w:t xml:space="preserve">: </w:t>
      </w:r>
      <w:hyperlink r:id="rId147" w:history="1">
        <w:r w:rsidRPr="00194C50">
          <w:rPr>
            <w:rStyle w:val="Hyperlink"/>
          </w:rPr>
          <w:t>http://classresources.blob.core.windows.net/images/WP0032.jpg</w:t>
        </w:r>
      </w:hyperlink>
    </w:p>
    <w:p w14:paraId="6E5FA3B8" w14:textId="77777777" w:rsidR="00700404" w:rsidRDefault="00700404" w:rsidP="00700404">
      <w:pPr>
        <w:pStyle w:val="LabStepNumberedLevel2"/>
      </w:pPr>
      <w:r>
        <w:t xml:space="preserve">When your form matches the following screenshot, click the </w:t>
      </w:r>
      <w:r w:rsidRPr="00B542EE">
        <w:rPr>
          <w:b/>
        </w:rPr>
        <w:t>Save</w:t>
      </w:r>
      <w:r>
        <w:t xml:space="preserve"> button to save your changes.</w:t>
      </w:r>
    </w:p>
    <w:p w14:paraId="6618BECE" w14:textId="77777777" w:rsidR="00700404" w:rsidRDefault="00700404" w:rsidP="00700404">
      <w:pPr>
        <w:pStyle w:val="LabStepScreenshotLevel2"/>
      </w:pPr>
      <w:r>
        <w:drawing>
          <wp:inline distT="0" distB="0" distL="0" distR="0" wp14:anchorId="3435CF00" wp14:editId="0F5300DB">
            <wp:extent cx="3779866" cy="1857870"/>
            <wp:effectExtent l="19050" t="19050" r="11430" b="2857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54" cy="1885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5CD381" w14:textId="77777777" w:rsidR="00700404" w:rsidRDefault="00700404" w:rsidP="00700404">
      <w:pPr>
        <w:pStyle w:val="LabStepNumberedLevel2"/>
      </w:pPr>
      <w:r>
        <w:t>Return to the Active Products list and verify you can see the new record.</w:t>
      </w:r>
    </w:p>
    <w:p w14:paraId="2A2AE092" w14:textId="77777777" w:rsidR="00700404" w:rsidRDefault="00700404" w:rsidP="00700404">
      <w:pPr>
        <w:pStyle w:val="LabStepScreenshotLevel2"/>
      </w:pPr>
      <w:r>
        <w:drawing>
          <wp:inline distT="0" distB="0" distL="0" distR="0" wp14:anchorId="7E547A77" wp14:editId="09EB2E2E">
            <wp:extent cx="4403425" cy="1587144"/>
            <wp:effectExtent l="19050" t="19050" r="16510" b="1333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99" cy="1592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A7FE22" w14:textId="77777777" w:rsidR="000C7A96" w:rsidRDefault="000C7A96" w:rsidP="000C7A96">
      <w:pPr>
        <w:pStyle w:val="LabStepScreenshotLevel2"/>
      </w:pPr>
    </w:p>
    <w:p w14:paraId="7EDC86B4" w14:textId="2CFE7F19" w:rsidR="00A6720B" w:rsidRPr="00DF4819" w:rsidRDefault="000C7A96" w:rsidP="000C7A96">
      <w:pPr>
        <w:pStyle w:val="LabExerciseCallout"/>
      </w:pPr>
      <w:r>
        <w:t>Congratulations. You have just created and tested a simple model-drive app. You have now reach the end of this lab.</w:t>
      </w:r>
    </w:p>
    <w:sectPr w:rsidR="00A6720B" w:rsidRPr="00DF4819" w:rsidSect="00487314">
      <w:headerReference w:type="even" r:id="rId150"/>
      <w:headerReference w:type="default" r:id="rId151"/>
      <w:footerReference w:type="even" r:id="rId152"/>
      <w:footerReference w:type="default" r:id="rId153"/>
      <w:headerReference w:type="first" r:id="rId154"/>
      <w:footerReference w:type="first" r:id="rId155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2E0972" w14:textId="77777777" w:rsidR="00AF6ECC" w:rsidRDefault="00AF6ECC" w:rsidP="005F53BE">
      <w:pPr>
        <w:spacing w:before="0" w:after="0"/>
      </w:pPr>
      <w:r>
        <w:separator/>
      </w:r>
    </w:p>
  </w:endnote>
  <w:endnote w:type="continuationSeparator" w:id="0">
    <w:p w14:paraId="25B0797F" w14:textId="77777777" w:rsidR="00AF6ECC" w:rsidRDefault="00AF6ECC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EA99D" w14:textId="77777777" w:rsidR="005F1793" w:rsidRDefault="005F17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7D3E45" w14:textId="4E602B86" w:rsidR="00C348B6" w:rsidRDefault="00C348B6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700404">
      <w:t>2020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E76BBC">
      <w:rPr>
        <w:noProof/>
      </w:rPr>
      <w:t>25</w:t>
    </w:r>
    <w:r>
      <w:fldChar w:fldCharType="end"/>
    </w:r>
  </w:p>
  <w:p w14:paraId="4FCAA96B" w14:textId="77777777" w:rsidR="00C348B6" w:rsidRPr="00487314" w:rsidRDefault="00C348B6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38BAF" w14:textId="799782DF" w:rsidR="00C348B6" w:rsidRDefault="00C348B6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700404">
      <w:t>2020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E76BBC">
      <w:rPr>
        <w:noProof/>
      </w:rPr>
      <w:t>1</w:t>
    </w:r>
    <w:r>
      <w:fldChar w:fldCharType="end"/>
    </w:r>
  </w:p>
  <w:p w14:paraId="6C229EA0" w14:textId="77777777" w:rsidR="00C348B6" w:rsidRPr="00487314" w:rsidRDefault="00C348B6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590C8" w14:textId="77777777" w:rsidR="00AF6ECC" w:rsidRDefault="00AF6ECC" w:rsidP="005F53BE">
      <w:pPr>
        <w:spacing w:before="0" w:after="0"/>
      </w:pPr>
      <w:r>
        <w:separator/>
      </w:r>
    </w:p>
  </w:footnote>
  <w:footnote w:type="continuationSeparator" w:id="0">
    <w:p w14:paraId="4192996D" w14:textId="77777777" w:rsidR="00AF6ECC" w:rsidRDefault="00AF6ECC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FAB86" w14:textId="77777777" w:rsidR="005F1793" w:rsidRDefault="005F17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0F60" w14:textId="6FA2EC0C" w:rsidR="00C348B6" w:rsidRDefault="005F1793" w:rsidP="009F40E8">
    <w:pPr>
      <w:pStyle w:val="Header"/>
      <w:pBdr>
        <w:bottom w:val="single" w:sz="4" w:space="0" w:color="auto"/>
      </w:pBdr>
      <w:spacing w:before="240"/>
    </w:pPr>
    <w:r>
      <w:t>PPMC: Power Platform Master Class</w:t>
    </w:r>
    <w:bookmarkStart w:id="1" w:name="_GoBack"/>
    <w:bookmarkEnd w:id="1"/>
  </w:p>
  <w:p w14:paraId="52070944" w14:textId="62264A77" w:rsidR="00C348B6" w:rsidRPr="009F40E8" w:rsidRDefault="00DF4819" w:rsidP="009F40E8">
    <w:pPr>
      <w:pStyle w:val="Header"/>
      <w:pBdr>
        <w:bottom w:val="single" w:sz="4" w:space="0" w:color="auto"/>
      </w:pBdr>
      <w:spacing w:before="240"/>
    </w:pPr>
    <w:r>
      <w:t>Module 0</w:t>
    </w:r>
    <w:r w:rsidR="005B3956">
      <w:t>7</w:t>
    </w:r>
    <w:r w:rsidR="00C348B6">
      <w:t xml:space="preserve"> Lab:</w:t>
    </w:r>
    <w:r w:rsidRPr="00DF4819">
      <w:t xml:space="preserve"> Working with the Common Data Service</w:t>
    </w:r>
    <w:r w:rsidR="00C348B6">
      <w:tab/>
    </w:r>
    <w:r w:rsidR="00C348B6">
      <w:tab/>
    </w:r>
    <w:r w:rsidR="00C348B6" w:rsidRPr="0031080D">
      <w:rPr>
        <w:rFonts w:cs="Arial"/>
      </w:rPr>
      <w:t xml:space="preserve">Live Lab </w:t>
    </w:r>
    <w:r w:rsidR="00C348B6">
      <w:rPr>
        <w:rFonts w:cs="Arial"/>
      </w:rPr>
      <w:t>Version:</w:t>
    </w:r>
    <w:r w:rsidR="00C348B6" w:rsidRPr="0031080D">
      <w:rPr>
        <w:rFonts w:cs="Arial"/>
      </w:rPr>
      <w:t xml:space="preserve"> </w:t>
    </w:r>
    <w:r w:rsidR="00C348B6">
      <w:rPr>
        <w:rFonts w:cs="Arial"/>
      </w:rPr>
      <w:fldChar w:fldCharType="begin"/>
    </w:r>
    <w:r w:rsidR="00C348B6">
      <w:rPr>
        <w:rFonts w:cs="Arial"/>
      </w:rPr>
      <w:instrText xml:space="preserve"> DATE  \@ "MMM d, yyyy"  \* MERGEFORMAT </w:instrText>
    </w:r>
    <w:r w:rsidR="00C348B6">
      <w:rPr>
        <w:rFonts w:cs="Arial"/>
      </w:rPr>
      <w:fldChar w:fldCharType="separate"/>
    </w:r>
    <w:r w:rsidR="005F1793">
      <w:rPr>
        <w:rFonts w:cs="Arial"/>
        <w:noProof/>
      </w:rPr>
      <w:t>Apr 27, 2020</w:t>
    </w:r>
    <w:r w:rsidR="00C348B6"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CFCB7" w14:textId="77777777" w:rsidR="00C348B6" w:rsidRDefault="00C348B6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1D9D4E80"/>
    <w:multiLevelType w:val="hybridMultilevel"/>
    <w:tmpl w:val="EF1CB7EC"/>
    <w:lvl w:ilvl="0" w:tplc="D194A6F6">
      <w:start w:val="1"/>
      <w:numFmt w:val="decimal"/>
      <w:pStyle w:val="CKNumbering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6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7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26"/>
  </w:num>
  <w:num w:numId="3">
    <w:abstractNumId w:val="29"/>
  </w:num>
  <w:num w:numId="4">
    <w:abstractNumId w:val="17"/>
  </w:num>
  <w:num w:numId="5">
    <w:abstractNumId w:val="18"/>
  </w:num>
  <w:num w:numId="6">
    <w:abstractNumId w:val="23"/>
  </w:num>
  <w:num w:numId="7">
    <w:abstractNumId w:val="35"/>
  </w:num>
  <w:num w:numId="8">
    <w:abstractNumId w:val="6"/>
    <w:lvlOverride w:ilvl="0">
      <w:startOverride w:val="1"/>
    </w:lvlOverride>
  </w:num>
  <w:num w:numId="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6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4031"/>
    <w:rsid w:val="000071BB"/>
    <w:rsid w:val="000127E2"/>
    <w:rsid w:val="000173EE"/>
    <w:rsid w:val="00023505"/>
    <w:rsid w:val="00024F61"/>
    <w:rsid w:val="00031510"/>
    <w:rsid w:val="00033C7B"/>
    <w:rsid w:val="00034C21"/>
    <w:rsid w:val="00045945"/>
    <w:rsid w:val="00046935"/>
    <w:rsid w:val="0005266B"/>
    <w:rsid w:val="00054009"/>
    <w:rsid w:val="000548FF"/>
    <w:rsid w:val="000554CF"/>
    <w:rsid w:val="00060030"/>
    <w:rsid w:val="000617E1"/>
    <w:rsid w:val="00061EB5"/>
    <w:rsid w:val="00067C20"/>
    <w:rsid w:val="00072406"/>
    <w:rsid w:val="000777A2"/>
    <w:rsid w:val="00084C25"/>
    <w:rsid w:val="00090F46"/>
    <w:rsid w:val="00092B50"/>
    <w:rsid w:val="00092D8E"/>
    <w:rsid w:val="00095774"/>
    <w:rsid w:val="000A14CA"/>
    <w:rsid w:val="000B28AF"/>
    <w:rsid w:val="000C0156"/>
    <w:rsid w:val="000C2397"/>
    <w:rsid w:val="000C3850"/>
    <w:rsid w:val="000C7A96"/>
    <w:rsid w:val="000C7F80"/>
    <w:rsid w:val="000D5F9A"/>
    <w:rsid w:val="000F18E2"/>
    <w:rsid w:val="000F29D6"/>
    <w:rsid w:val="000F578F"/>
    <w:rsid w:val="00103AAE"/>
    <w:rsid w:val="00106234"/>
    <w:rsid w:val="00107234"/>
    <w:rsid w:val="0010781C"/>
    <w:rsid w:val="00110435"/>
    <w:rsid w:val="00112856"/>
    <w:rsid w:val="00114352"/>
    <w:rsid w:val="00116815"/>
    <w:rsid w:val="001170EA"/>
    <w:rsid w:val="00125E3E"/>
    <w:rsid w:val="00132F2A"/>
    <w:rsid w:val="00133C3A"/>
    <w:rsid w:val="00133DF4"/>
    <w:rsid w:val="00134B8A"/>
    <w:rsid w:val="00135C06"/>
    <w:rsid w:val="00135C15"/>
    <w:rsid w:val="00136B0C"/>
    <w:rsid w:val="0013748F"/>
    <w:rsid w:val="0013779A"/>
    <w:rsid w:val="0014136A"/>
    <w:rsid w:val="00145170"/>
    <w:rsid w:val="0015183C"/>
    <w:rsid w:val="0015223B"/>
    <w:rsid w:val="00154292"/>
    <w:rsid w:val="00155501"/>
    <w:rsid w:val="00156018"/>
    <w:rsid w:val="00156C7C"/>
    <w:rsid w:val="0015742D"/>
    <w:rsid w:val="00177880"/>
    <w:rsid w:val="00180351"/>
    <w:rsid w:val="00180979"/>
    <w:rsid w:val="00181625"/>
    <w:rsid w:val="001869FD"/>
    <w:rsid w:val="00186D19"/>
    <w:rsid w:val="001874CD"/>
    <w:rsid w:val="00187809"/>
    <w:rsid w:val="001940C9"/>
    <w:rsid w:val="00194663"/>
    <w:rsid w:val="00195648"/>
    <w:rsid w:val="001A07AE"/>
    <w:rsid w:val="001A2086"/>
    <w:rsid w:val="001A3D76"/>
    <w:rsid w:val="001A669D"/>
    <w:rsid w:val="001A7747"/>
    <w:rsid w:val="001B1613"/>
    <w:rsid w:val="001B4A5E"/>
    <w:rsid w:val="001C0233"/>
    <w:rsid w:val="001C040C"/>
    <w:rsid w:val="001C292C"/>
    <w:rsid w:val="001C2F6C"/>
    <w:rsid w:val="001C66E3"/>
    <w:rsid w:val="001D2760"/>
    <w:rsid w:val="001D7626"/>
    <w:rsid w:val="001E22AC"/>
    <w:rsid w:val="001E3210"/>
    <w:rsid w:val="001E39B0"/>
    <w:rsid w:val="001E46D2"/>
    <w:rsid w:val="001F0932"/>
    <w:rsid w:val="001F46E0"/>
    <w:rsid w:val="001F57CF"/>
    <w:rsid w:val="002072F2"/>
    <w:rsid w:val="00215AE7"/>
    <w:rsid w:val="002179FD"/>
    <w:rsid w:val="00223B5C"/>
    <w:rsid w:val="0023169D"/>
    <w:rsid w:val="00233079"/>
    <w:rsid w:val="00234E10"/>
    <w:rsid w:val="0023566E"/>
    <w:rsid w:val="002373DB"/>
    <w:rsid w:val="00244A11"/>
    <w:rsid w:val="002501FF"/>
    <w:rsid w:val="00262CC6"/>
    <w:rsid w:val="00264608"/>
    <w:rsid w:val="00266969"/>
    <w:rsid w:val="00272913"/>
    <w:rsid w:val="00274B27"/>
    <w:rsid w:val="002775CB"/>
    <w:rsid w:val="00281406"/>
    <w:rsid w:val="00283C2A"/>
    <w:rsid w:val="00284833"/>
    <w:rsid w:val="00285084"/>
    <w:rsid w:val="00291296"/>
    <w:rsid w:val="002926CB"/>
    <w:rsid w:val="00293D68"/>
    <w:rsid w:val="002A25C3"/>
    <w:rsid w:val="002A3000"/>
    <w:rsid w:val="002A3258"/>
    <w:rsid w:val="002B0096"/>
    <w:rsid w:val="002B38E0"/>
    <w:rsid w:val="002B69D8"/>
    <w:rsid w:val="002B6CF5"/>
    <w:rsid w:val="002B7259"/>
    <w:rsid w:val="002C045F"/>
    <w:rsid w:val="002C1AA2"/>
    <w:rsid w:val="002D0086"/>
    <w:rsid w:val="002D3A63"/>
    <w:rsid w:val="002E1D2C"/>
    <w:rsid w:val="002E2503"/>
    <w:rsid w:val="002E4299"/>
    <w:rsid w:val="002F5169"/>
    <w:rsid w:val="00305662"/>
    <w:rsid w:val="00305C45"/>
    <w:rsid w:val="0030672C"/>
    <w:rsid w:val="00307E96"/>
    <w:rsid w:val="0031097E"/>
    <w:rsid w:val="00313023"/>
    <w:rsid w:val="00320B47"/>
    <w:rsid w:val="00335471"/>
    <w:rsid w:val="003375C8"/>
    <w:rsid w:val="00341661"/>
    <w:rsid w:val="003419B7"/>
    <w:rsid w:val="00342E8B"/>
    <w:rsid w:val="00344B71"/>
    <w:rsid w:val="00346660"/>
    <w:rsid w:val="003470CE"/>
    <w:rsid w:val="00352060"/>
    <w:rsid w:val="00352D30"/>
    <w:rsid w:val="00357410"/>
    <w:rsid w:val="003602CE"/>
    <w:rsid w:val="003634F5"/>
    <w:rsid w:val="00364F73"/>
    <w:rsid w:val="003727D9"/>
    <w:rsid w:val="003770A6"/>
    <w:rsid w:val="00381C23"/>
    <w:rsid w:val="0038219D"/>
    <w:rsid w:val="00387BAE"/>
    <w:rsid w:val="003900AE"/>
    <w:rsid w:val="003911B8"/>
    <w:rsid w:val="00391900"/>
    <w:rsid w:val="003921F1"/>
    <w:rsid w:val="0039236A"/>
    <w:rsid w:val="00393265"/>
    <w:rsid w:val="003A0E6B"/>
    <w:rsid w:val="003A214A"/>
    <w:rsid w:val="003A2FEB"/>
    <w:rsid w:val="003B05E5"/>
    <w:rsid w:val="003B10B6"/>
    <w:rsid w:val="003B1E26"/>
    <w:rsid w:val="003B399A"/>
    <w:rsid w:val="003C3D7C"/>
    <w:rsid w:val="003C6081"/>
    <w:rsid w:val="003C675A"/>
    <w:rsid w:val="003C6DDF"/>
    <w:rsid w:val="003D263C"/>
    <w:rsid w:val="003D29F1"/>
    <w:rsid w:val="003D6ED3"/>
    <w:rsid w:val="003E592A"/>
    <w:rsid w:val="003E721A"/>
    <w:rsid w:val="003E77A9"/>
    <w:rsid w:val="003F39EF"/>
    <w:rsid w:val="003F3C48"/>
    <w:rsid w:val="0042254E"/>
    <w:rsid w:val="00423DB5"/>
    <w:rsid w:val="00424721"/>
    <w:rsid w:val="004259AB"/>
    <w:rsid w:val="0042643C"/>
    <w:rsid w:val="00427863"/>
    <w:rsid w:val="00430229"/>
    <w:rsid w:val="004333F9"/>
    <w:rsid w:val="004346F3"/>
    <w:rsid w:val="00442F53"/>
    <w:rsid w:val="00452607"/>
    <w:rsid w:val="00476005"/>
    <w:rsid w:val="0048025F"/>
    <w:rsid w:val="00482A9B"/>
    <w:rsid w:val="00487314"/>
    <w:rsid w:val="0048783D"/>
    <w:rsid w:val="0049135E"/>
    <w:rsid w:val="00491D1A"/>
    <w:rsid w:val="004951A6"/>
    <w:rsid w:val="0049618B"/>
    <w:rsid w:val="004965C8"/>
    <w:rsid w:val="004976B0"/>
    <w:rsid w:val="004A225A"/>
    <w:rsid w:val="004A226E"/>
    <w:rsid w:val="004A2310"/>
    <w:rsid w:val="004A4DC4"/>
    <w:rsid w:val="004A53A4"/>
    <w:rsid w:val="004A5505"/>
    <w:rsid w:val="004A7251"/>
    <w:rsid w:val="004B10B1"/>
    <w:rsid w:val="004B3E8C"/>
    <w:rsid w:val="004B6910"/>
    <w:rsid w:val="004C054C"/>
    <w:rsid w:val="004C058A"/>
    <w:rsid w:val="004C0D88"/>
    <w:rsid w:val="004C602C"/>
    <w:rsid w:val="004C7C0D"/>
    <w:rsid w:val="004D23C6"/>
    <w:rsid w:val="004D42AC"/>
    <w:rsid w:val="004D4396"/>
    <w:rsid w:val="004D453C"/>
    <w:rsid w:val="004D525D"/>
    <w:rsid w:val="004D5326"/>
    <w:rsid w:val="004D5975"/>
    <w:rsid w:val="004F0A01"/>
    <w:rsid w:val="004F5378"/>
    <w:rsid w:val="00504F6D"/>
    <w:rsid w:val="00510744"/>
    <w:rsid w:val="00511CE6"/>
    <w:rsid w:val="005215A3"/>
    <w:rsid w:val="00525C78"/>
    <w:rsid w:val="0053286E"/>
    <w:rsid w:val="00537FB3"/>
    <w:rsid w:val="005410FB"/>
    <w:rsid w:val="00541FF8"/>
    <w:rsid w:val="00544073"/>
    <w:rsid w:val="00544824"/>
    <w:rsid w:val="005474DB"/>
    <w:rsid w:val="0055229A"/>
    <w:rsid w:val="005526C4"/>
    <w:rsid w:val="00552E79"/>
    <w:rsid w:val="00561AA4"/>
    <w:rsid w:val="0056217D"/>
    <w:rsid w:val="00564002"/>
    <w:rsid w:val="0057121D"/>
    <w:rsid w:val="00571F27"/>
    <w:rsid w:val="00572EEC"/>
    <w:rsid w:val="00575E20"/>
    <w:rsid w:val="005767DA"/>
    <w:rsid w:val="005804DC"/>
    <w:rsid w:val="005806B9"/>
    <w:rsid w:val="0058110E"/>
    <w:rsid w:val="005826EE"/>
    <w:rsid w:val="00582C7B"/>
    <w:rsid w:val="00587247"/>
    <w:rsid w:val="00596425"/>
    <w:rsid w:val="005A1F36"/>
    <w:rsid w:val="005B07AE"/>
    <w:rsid w:val="005B372E"/>
    <w:rsid w:val="005B3956"/>
    <w:rsid w:val="005B51DA"/>
    <w:rsid w:val="005C074B"/>
    <w:rsid w:val="005C2328"/>
    <w:rsid w:val="005C2C8B"/>
    <w:rsid w:val="005D0755"/>
    <w:rsid w:val="005D0D9F"/>
    <w:rsid w:val="005D46D7"/>
    <w:rsid w:val="005E08D4"/>
    <w:rsid w:val="005E5442"/>
    <w:rsid w:val="005E66A7"/>
    <w:rsid w:val="005E7662"/>
    <w:rsid w:val="005F1793"/>
    <w:rsid w:val="005F53BE"/>
    <w:rsid w:val="005F7030"/>
    <w:rsid w:val="00602D73"/>
    <w:rsid w:val="00604804"/>
    <w:rsid w:val="0060682E"/>
    <w:rsid w:val="0061366A"/>
    <w:rsid w:val="00614166"/>
    <w:rsid w:val="00615E52"/>
    <w:rsid w:val="0061711A"/>
    <w:rsid w:val="0062297B"/>
    <w:rsid w:val="006251F8"/>
    <w:rsid w:val="006302A1"/>
    <w:rsid w:val="006552D8"/>
    <w:rsid w:val="006556A5"/>
    <w:rsid w:val="00656106"/>
    <w:rsid w:val="00661895"/>
    <w:rsid w:val="00664283"/>
    <w:rsid w:val="00665B38"/>
    <w:rsid w:val="00670C8B"/>
    <w:rsid w:val="00671F0E"/>
    <w:rsid w:val="0067322E"/>
    <w:rsid w:val="00674E89"/>
    <w:rsid w:val="006848AC"/>
    <w:rsid w:val="00686BCB"/>
    <w:rsid w:val="00686E09"/>
    <w:rsid w:val="00687782"/>
    <w:rsid w:val="00690794"/>
    <w:rsid w:val="00692BE6"/>
    <w:rsid w:val="0069419C"/>
    <w:rsid w:val="00695206"/>
    <w:rsid w:val="00697EBD"/>
    <w:rsid w:val="006A2726"/>
    <w:rsid w:val="006B188E"/>
    <w:rsid w:val="006B195B"/>
    <w:rsid w:val="006B6476"/>
    <w:rsid w:val="006B7D33"/>
    <w:rsid w:val="006C07CA"/>
    <w:rsid w:val="006C2A77"/>
    <w:rsid w:val="006C6182"/>
    <w:rsid w:val="006D0366"/>
    <w:rsid w:val="006D394F"/>
    <w:rsid w:val="006E0D86"/>
    <w:rsid w:val="006E113F"/>
    <w:rsid w:val="006E43B7"/>
    <w:rsid w:val="006E643C"/>
    <w:rsid w:val="006E786F"/>
    <w:rsid w:val="006E7FA5"/>
    <w:rsid w:val="006F14C1"/>
    <w:rsid w:val="006F156C"/>
    <w:rsid w:val="006F495F"/>
    <w:rsid w:val="00700404"/>
    <w:rsid w:val="00700909"/>
    <w:rsid w:val="00700FB8"/>
    <w:rsid w:val="00703148"/>
    <w:rsid w:val="00705D38"/>
    <w:rsid w:val="00706D1A"/>
    <w:rsid w:val="00707322"/>
    <w:rsid w:val="00707872"/>
    <w:rsid w:val="0071280F"/>
    <w:rsid w:val="00717A4B"/>
    <w:rsid w:val="00722920"/>
    <w:rsid w:val="00734884"/>
    <w:rsid w:val="007419C0"/>
    <w:rsid w:val="007424B9"/>
    <w:rsid w:val="00745BD4"/>
    <w:rsid w:val="0074666B"/>
    <w:rsid w:val="00750661"/>
    <w:rsid w:val="00750CE5"/>
    <w:rsid w:val="0075281F"/>
    <w:rsid w:val="00754D8C"/>
    <w:rsid w:val="007554B0"/>
    <w:rsid w:val="00756FD0"/>
    <w:rsid w:val="00757E25"/>
    <w:rsid w:val="00771621"/>
    <w:rsid w:val="007728D7"/>
    <w:rsid w:val="007778F1"/>
    <w:rsid w:val="00786A72"/>
    <w:rsid w:val="00795368"/>
    <w:rsid w:val="00795BC4"/>
    <w:rsid w:val="00795CF3"/>
    <w:rsid w:val="007A6741"/>
    <w:rsid w:val="007A71FC"/>
    <w:rsid w:val="007B25CE"/>
    <w:rsid w:val="007C2F47"/>
    <w:rsid w:val="007C6964"/>
    <w:rsid w:val="007C7BAB"/>
    <w:rsid w:val="007D118A"/>
    <w:rsid w:val="007D2CE8"/>
    <w:rsid w:val="007D4F50"/>
    <w:rsid w:val="007E3B2D"/>
    <w:rsid w:val="007E72F5"/>
    <w:rsid w:val="007F254C"/>
    <w:rsid w:val="008018D6"/>
    <w:rsid w:val="00802734"/>
    <w:rsid w:val="008028B6"/>
    <w:rsid w:val="00805FBA"/>
    <w:rsid w:val="00807097"/>
    <w:rsid w:val="0080788B"/>
    <w:rsid w:val="00813206"/>
    <w:rsid w:val="00815F54"/>
    <w:rsid w:val="00816034"/>
    <w:rsid w:val="0082030D"/>
    <w:rsid w:val="008211E3"/>
    <w:rsid w:val="00835BBC"/>
    <w:rsid w:val="00844D91"/>
    <w:rsid w:val="0084701E"/>
    <w:rsid w:val="0085274C"/>
    <w:rsid w:val="008535D6"/>
    <w:rsid w:val="00862D04"/>
    <w:rsid w:val="00872180"/>
    <w:rsid w:val="0087384C"/>
    <w:rsid w:val="00873BB2"/>
    <w:rsid w:val="00877024"/>
    <w:rsid w:val="0088017D"/>
    <w:rsid w:val="00880A5C"/>
    <w:rsid w:val="0088119A"/>
    <w:rsid w:val="00882D6B"/>
    <w:rsid w:val="0088428D"/>
    <w:rsid w:val="0088585D"/>
    <w:rsid w:val="00896598"/>
    <w:rsid w:val="008A5115"/>
    <w:rsid w:val="008A5206"/>
    <w:rsid w:val="008A5477"/>
    <w:rsid w:val="008B4A63"/>
    <w:rsid w:val="008C3ADB"/>
    <w:rsid w:val="008C3AFC"/>
    <w:rsid w:val="008C4422"/>
    <w:rsid w:val="008C583F"/>
    <w:rsid w:val="008C5C8B"/>
    <w:rsid w:val="008D1233"/>
    <w:rsid w:val="008D4FF2"/>
    <w:rsid w:val="008E013F"/>
    <w:rsid w:val="008E7274"/>
    <w:rsid w:val="008E78DC"/>
    <w:rsid w:val="008F5BD6"/>
    <w:rsid w:val="008F7F45"/>
    <w:rsid w:val="00900F55"/>
    <w:rsid w:val="00902E46"/>
    <w:rsid w:val="00915881"/>
    <w:rsid w:val="00921453"/>
    <w:rsid w:val="00921CE4"/>
    <w:rsid w:val="00923045"/>
    <w:rsid w:val="0092329D"/>
    <w:rsid w:val="00924652"/>
    <w:rsid w:val="00925B9E"/>
    <w:rsid w:val="00932C25"/>
    <w:rsid w:val="0093380E"/>
    <w:rsid w:val="0093401C"/>
    <w:rsid w:val="00934039"/>
    <w:rsid w:val="00936A8E"/>
    <w:rsid w:val="00941D1D"/>
    <w:rsid w:val="0094230C"/>
    <w:rsid w:val="009440BE"/>
    <w:rsid w:val="0094440E"/>
    <w:rsid w:val="009456D9"/>
    <w:rsid w:val="00952398"/>
    <w:rsid w:val="00954BC2"/>
    <w:rsid w:val="00954CD4"/>
    <w:rsid w:val="0095631E"/>
    <w:rsid w:val="0096127C"/>
    <w:rsid w:val="00962EC3"/>
    <w:rsid w:val="00966BA1"/>
    <w:rsid w:val="00967216"/>
    <w:rsid w:val="009708AA"/>
    <w:rsid w:val="009729FC"/>
    <w:rsid w:val="009735A9"/>
    <w:rsid w:val="009742DC"/>
    <w:rsid w:val="0098141C"/>
    <w:rsid w:val="00981493"/>
    <w:rsid w:val="00985C7A"/>
    <w:rsid w:val="00986AC4"/>
    <w:rsid w:val="00994CA7"/>
    <w:rsid w:val="00995967"/>
    <w:rsid w:val="00995F3E"/>
    <w:rsid w:val="009A66F7"/>
    <w:rsid w:val="009B731E"/>
    <w:rsid w:val="009C0601"/>
    <w:rsid w:val="009C1FB0"/>
    <w:rsid w:val="009C5967"/>
    <w:rsid w:val="009D0150"/>
    <w:rsid w:val="009D63AB"/>
    <w:rsid w:val="009E569E"/>
    <w:rsid w:val="009E65AB"/>
    <w:rsid w:val="009F1965"/>
    <w:rsid w:val="009F1EF0"/>
    <w:rsid w:val="009F3DD2"/>
    <w:rsid w:val="009F40E8"/>
    <w:rsid w:val="009F4D25"/>
    <w:rsid w:val="00A01BC1"/>
    <w:rsid w:val="00A0240F"/>
    <w:rsid w:val="00A11E74"/>
    <w:rsid w:val="00A16BB6"/>
    <w:rsid w:val="00A16BE0"/>
    <w:rsid w:val="00A16D54"/>
    <w:rsid w:val="00A16DB0"/>
    <w:rsid w:val="00A1700E"/>
    <w:rsid w:val="00A32200"/>
    <w:rsid w:val="00A34E18"/>
    <w:rsid w:val="00A3679A"/>
    <w:rsid w:val="00A417FF"/>
    <w:rsid w:val="00A42AA6"/>
    <w:rsid w:val="00A435CE"/>
    <w:rsid w:val="00A44D5B"/>
    <w:rsid w:val="00A45974"/>
    <w:rsid w:val="00A52083"/>
    <w:rsid w:val="00A52343"/>
    <w:rsid w:val="00A534E5"/>
    <w:rsid w:val="00A5449F"/>
    <w:rsid w:val="00A54CBA"/>
    <w:rsid w:val="00A628DB"/>
    <w:rsid w:val="00A6375A"/>
    <w:rsid w:val="00A63C3C"/>
    <w:rsid w:val="00A65494"/>
    <w:rsid w:val="00A6720B"/>
    <w:rsid w:val="00A75558"/>
    <w:rsid w:val="00A7726D"/>
    <w:rsid w:val="00A811EF"/>
    <w:rsid w:val="00A81586"/>
    <w:rsid w:val="00A838BA"/>
    <w:rsid w:val="00A86A3B"/>
    <w:rsid w:val="00A90706"/>
    <w:rsid w:val="00AA2DBB"/>
    <w:rsid w:val="00AA37DB"/>
    <w:rsid w:val="00AA3A76"/>
    <w:rsid w:val="00AA5535"/>
    <w:rsid w:val="00AA5D4C"/>
    <w:rsid w:val="00AC0C28"/>
    <w:rsid w:val="00AC54E7"/>
    <w:rsid w:val="00AD4706"/>
    <w:rsid w:val="00AD5B58"/>
    <w:rsid w:val="00AE07AC"/>
    <w:rsid w:val="00AE10EF"/>
    <w:rsid w:val="00AE4F3E"/>
    <w:rsid w:val="00AE666A"/>
    <w:rsid w:val="00AF05F5"/>
    <w:rsid w:val="00AF1269"/>
    <w:rsid w:val="00AF25B3"/>
    <w:rsid w:val="00AF602C"/>
    <w:rsid w:val="00AF6ECC"/>
    <w:rsid w:val="00B00A48"/>
    <w:rsid w:val="00B01999"/>
    <w:rsid w:val="00B01AA9"/>
    <w:rsid w:val="00B02D63"/>
    <w:rsid w:val="00B052CD"/>
    <w:rsid w:val="00B05CFA"/>
    <w:rsid w:val="00B05F0D"/>
    <w:rsid w:val="00B062D6"/>
    <w:rsid w:val="00B226F9"/>
    <w:rsid w:val="00B231D0"/>
    <w:rsid w:val="00B27149"/>
    <w:rsid w:val="00B32B66"/>
    <w:rsid w:val="00B333E1"/>
    <w:rsid w:val="00B362F3"/>
    <w:rsid w:val="00B500BA"/>
    <w:rsid w:val="00B61B3D"/>
    <w:rsid w:val="00B7272F"/>
    <w:rsid w:val="00B754CF"/>
    <w:rsid w:val="00B76F13"/>
    <w:rsid w:val="00B81300"/>
    <w:rsid w:val="00B83776"/>
    <w:rsid w:val="00B83FCF"/>
    <w:rsid w:val="00B86997"/>
    <w:rsid w:val="00B963E6"/>
    <w:rsid w:val="00BA1BDA"/>
    <w:rsid w:val="00BA61FD"/>
    <w:rsid w:val="00BA7215"/>
    <w:rsid w:val="00BB1243"/>
    <w:rsid w:val="00BB34B5"/>
    <w:rsid w:val="00BB4431"/>
    <w:rsid w:val="00BB719D"/>
    <w:rsid w:val="00BB7551"/>
    <w:rsid w:val="00BC21E4"/>
    <w:rsid w:val="00BC537F"/>
    <w:rsid w:val="00BD20D7"/>
    <w:rsid w:val="00BD4D8B"/>
    <w:rsid w:val="00BD7AC2"/>
    <w:rsid w:val="00BE0090"/>
    <w:rsid w:val="00BE367F"/>
    <w:rsid w:val="00BE48C8"/>
    <w:rsid w:val="00BE4E45"/>
    <w:rsid w:val="00BF081B"/>
    <w:rsid w:val="00BF6846"/>
    <w:rsid w:val="00C00CE5"/>
    <w:rsid w:val="00C01E1E"/>
    <w:rsid w:val="00C046BC"/>
    <w:rsid w:val="00C07CAA"/>
    <w:rsid w:val="00C11F15"/>
    <w:rsid w:val="00C12693"/>
    <w:rsid w:val="00C128DE"/>
    <w:rsid w:val="00C1644B"/>
    <w:rsid w:val="00C2078D"/>
    <w:rsid w:val="00C21C39"/>
    <w:rsid w:val="00C26E77"/>
    <w:rsid w:val="00C320AB"/>
    <w:rsid w:val="00C32F1C"/>
    <w:rsid w:val="00C33F87"/>
    <w:rsid w:val="00C348B6"/>
    <w:rsid w:val="00C3499A"/>
    <w:rsid w:val="00C34D83"/>
    <w:rsid w:val="00C42F93"/>
    <w:rsid w:val="00C43024"/>
    <w:rsid w:val="00C43F70"/>
    <w:rsid w:val="00C4606E"/>
    <w:rsid w:val="00C47A4F"/>
    <w:rsid w:val="00C507D9"/>
    <w:rsid w:val="00C508C3"/>
    <w:rsid w:val="00C51BC8"/>
    <w:rsid w:val="00C535BF"/>
    <w:rsid w:val="00C56386"/>
    <w:rsid w:val="00C56554"/>
    <w:rsid w:val="00C62F04"/>
    <w:rsid w:val="00C64AF4"/>
    <w:rsid w:val="00C64CE6"/>
    <w:rsid w:val="00C72D83"/>
    <w:rsid w:val="00C73B63"/>
    <w:rsid w:val="00C77AA3"/>
    <w:rsid w:val="00C8167D"/>
    <w:rsid w:val="00C8178E"/>
    <w:rsid w:val="00C90D96"/>
    <w:rsid w:val="00C9192A"/>
    <w:rsid w:val="00C939F8"/>
    <w:rsid w:val="00C9792D"/>
    <w:rsid w:val="00CA03C2"/>
    <w:rsid w:val="00CA3EAA"/>
    <w:rsid w:val="00CA4FD3"/>
    <w:rsid w:val="00CA5C95"/>
    <w:rsid w:val="00CB0AD9"/>
    <w:rsid w:val="00CB4743"/>
    <w:rsid w:val="00CC11E1"/>
    <w:rsid w:val="00CC1574"/>
    <w:rsid w:val="00CC16C7"/>
    <w:rsid w:val="00CC1FF8"/>
    <w:rsid w:val="00CC30B3"/>
    <w:rsid w:val="00CC3B91"/>
    <w:rsid w:val="00CC5B87"/>
    <w:rsid w:val="00CE1286"/>
    <w:rsid w:val="00CE28B8"/>
    <w:rsid w:val="00CF1E9F"/>
    <w:rsid w:val="00CF2607"/>
    <w:rsid w:val="00CF2CF7"/>
    <w:rsid w:val="00CF60CB"/>
    <w:rsid w:val="00CF6EB4"/>
    <w:rsid w:val="00D049BB"/>
    <w:rsid w:val="00D0590E"/>
    <w:rsid w:val="00D0678E"/>
    <w:rsid w:val="00D07FA1"/>
    <w:rsid w:val="00D13F3B"/>
    <w:rsid w:val="00D16E42"/>
    <w:rsid w:val="00D1731C"/>
    <w:rsid w:val="00D209AD"/>
    <w:rsid w:val="00D23A4F"/>
    <w:rsid w:val="00D32E4A"/>
    <w:rsid w:val="00D33D19"/>
    <w:rsid w:val="00D342C0"/>
    <w:rsid w:val="00D34A0E"/>
    <w:rsid w:val="00D43642"/>
    <w:rsid w:val="00D44DCC"/>
    <w:rsid w:val="00D459B5"/>
    <w:rsid w:val="00D46C36"/>
    <w:rsid w:val="00D5207B"/>
    <w:rsid w:val="00D64C42"/>
    <w:rsid w:val="00D7199D"/>
    <w:rsid w:val="00D73447"/>
    <w:rsid w:val="00D8278D"/>
    <w:rsid w:val="00D83015"/>
    <w:rsid w:val="00D8651B"/>
    <w:rsid w:val="00D971EC"/>
    <w:rsid w:val="00D97AA9"/>
    <w:rsid w:val="00DA2E4F"/>
    <w:rsid w:val="00DA2EFC"/>
    <w:rsid w:val="00DB57D7"/>
    <w:rsid w:val="00DB5BD2"/>
    <w:rsid w:val="00DC4DB6"/>
    <w:rsid w:val="00DC5AB5"/>
    <w:rsid w:val="00DC645C"/>
    <w:rsid w:val="00DC6E62"/>
    <w:rsid w:val="00DD1918"/>
    <w:rsid w:val="00DD1DB7"/>
    <w:rsid w:val="00DD472B"/>
    <w:rsid w:val="00DD79F6"/>
    <w:rsid w:val="00DE082D"/>
    <w:rsid w:val="00DE3D9E"/>
    <w:rsid w:val="00DE4A99"/>
    <w:rsid w:val="00DE4AF1"/>
    <w:rsid w:val="00DF027E"/>
    <w:rsid w:val="00DF4819"/>
    <w:rsid w:val="00E00875"/>
    <w:rsid w:val="00E04F9D"/>
    <w:rsid w:val="00E07604"/>
    <w:rsid w:val="00E15D6E"/>
    <w:rsid w:val="00E176BE"/>
    <w:rsid w:val="00E20A4B"/>
    <w:rsid w:val="00E20E4A"/>
    <w:rsid w:val="00E23E94"/>
    <w:rsid w:val="00E243D4"/>
    <w:rsid w:val="00E34664"/>
    <w:rsid w:val="00E40DE5"/>
    <w:rsid w:val="00E44A9A"/>
    <w:rsid w:val="00E4606F"/>
    <w:rsid w:val="00E46F12"/>
    <w:rsid w:val="00E51C78"/>
    <w:rsid w:val="00E569D2"/>
    <w:rsid w:val="00E63E30"/>
    <w:rsid w:val="00E66AD7"/>
    <w:rsid w:val="00E66D0E"/>
    <w:rsid w:val="00E70172"/>
    <w:rsid w:val="00E74191"/>
    <w:rsid w:val="00E76BBC"/>
    <w:rsid w:val="00E807BF"/>
    <w:rsid w:val="00E81BDA"/>
    <w:rsid w:val="00E83114"/>
    <w:rsid w:val="00E834BD"/>
    <w:rsid w:val="00E84255"/>
    <w:rsid w:val="00E84777"/>
    <w:rsid w:val="00E87E16"/>
    <w:rsid w:val="00E91320"/>
    <w:rsid w:val="00E92846"/>
    <w:rsid w:val="00E935FD"/>
    <w:rsid w:val="00EA2EFF"/>
    <w:rsid w:val="00EA77D4"/>
    <w:rsid w:val="00EA7F11"/>
    <w:rsid w:val="00EB1ADF"/>
    <w:rsid w:val="00EB5790"/>
    <w:rsid w:val="00EC0A91"/>
    <w:rsid w:val="00EC1276"/>
    <w:rsid w:val="00ED09FB"/>
    <w:rsid w:val="00ED1ECC"/>
    <w:rsid w:val="00ED43E0"/>
    <w:rsid w:val="00ED6D8B"/>
    <w:rsid w:val="00EE0123"/>
    <w:rsid w:val="00EE11D5"/>
    <w:rsid w:val="00EE220B"/>
    <w:rsid w:val="00EE5356"/>
    <w:rsid w:val="00EE6F2C"/>
    <w:rsid w:val="00EE7112"/>
    <w:rsid w:val="00EE7D78"/>
    <w:rsid w:val="00EF0008"/>
    <w:rsid w:val="00EF1356"/>
    <w:rsid w:val="00EF4EED"/>
    <w:rsid w:val="00EF4F85"/>
    <w:rsid w:val="00F01AE5"/>
    <w:rsid w:val="00F03EAE"/>
    <w:rsid w:val="00F043F4"/>
    <w:rsid w:val="00F10111"/>
    <w:rsid w:val="00F14A4D"/>
    <w:rsid w:val="00F167A6"/>
    <w:rsid w:val="00F1739B"/>
    <w:rsid w:val="00F178AB"/>
    <w:rsid w:val="00F17A8C"/>
    <w:rsid w:val="00F257EC"/>
    <w:rsid w:val="00F3438F"/>
    <w:rsid w:val="00F351F9"/>
    <w:rsid w:val="00F37721"/>
    <w:rsid w:val="00F42B8C"/>
    <w:rsid w:val="00F44874"/>
    <w:rsid w:val="00F46C5D"/>
    <w:rsid w:val="00F50BC5"/>
    <w:rsid w:val="00F523E0"/>
    <w:rsid w:val="00F55488"/>
    <w:rsid w:val="00F641E7"/>
    <w:rsid w:val="00F65473"/>
    <w:rsid w:val="00F66EDC"/>
    <w:rsid w:val="00F769E0"/>
    <w:rsid w:val="00F77042"/>
    <w:rsid w:val="00F778A9"/>
    <w:rsid w:val="00F81080"/>
    <w:rsid w:val="00F82289"/>
    <w:rsid w:val="00F85D6A"/>
    <w:rsid w:val="00FA27DF"/>
    <w:rsid w:val="00FA7997"/>
    <w:rsid w:val="00FB0D31"/>
    <w:rsid w:val="00FC0D2B"/>
    <w:rsid w:val="00FC3A5D"/>
    <w:rsid w:val="00FC5497"/>
    <w:rsid w:val="00FE1443"/>
    <w:rsid w:val="00FE2D37"/>
    <w:rsid w:val="00FE62B1"/>
    <w:rsid w:val="00FE6DBD"/>
    <w:rsid w:val="00FF11B8"/>
    <w:rsid w:val="00FF3864"/>
    <w:rsid w:val="00FF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17A4B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7A4B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uiPriority w:val="9"/>
    <w:qFormat/>
    <w:rsid w:val="00717A4B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717A4B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717A4B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17A4B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17A4B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717A4B"/>
    <w:rPr>
      <w:rFonts w:ascii="Arial Black" w:hAnsi="Arial Black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17A4B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717A4B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717A4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A4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A4B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nhideWhenUsed/>
    <w:rsid w:val="00717A4B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nhideWhenUsed/>
    <w:rsid w:val="00717A4B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717A4B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717A4B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717A4B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7A4B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717A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717A4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17A4B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717A4B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717A4B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17A4B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9E65AB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717A4B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717A4B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717A4B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717A4B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717A4B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17A4B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17A4B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717A4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717A4B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717A4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717A4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717A4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717A4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717A4B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717A4B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717A4B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717A4B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717A4B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qFormat/>
    <w:rsid w:val="009E65AB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717A4B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717A4B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717A4B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qFormat/>
    <w:rsid w:val="009E65A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717A4B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717A4B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717A4B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717A4B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717A4B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717A4B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717A4B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9E65AB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717A4B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717A4B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9E65AB"/>
    <w:rPr>
      <w:b/>
    </w:rPr>
  </w:style>
  <w:style w:type="paragraph" w:customStyle="1" w:styleId="LabStepTableParagraph">
    <w:name w:val="Lab Step Table Paragraph"/>
    <w:basedOn w:val="LabStepNumbered"/>
    <w:qFormat/>
    <w:rsid w:val="009E65AB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7A4B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717A4B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17A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7A4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7A4B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7A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7A4B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2"/>
    <w:qFormat/>
    <w:rsid w:val="00717A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17A4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717A4B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717A4B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7A4B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717A4B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717A4B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717A4B"/>
    <w:pPr>
      <w:spacing w:before="240"/>
    </w:pPr>
  </w:style>
  <w:style w:type="paragraph" w:customStyle="1" w:styleId="LegalHeader">
    <w:name w:val="Legal Header"/>
    <w:basedOn w:val="Normal"/>
    <w:uiPriority w:val="3"/>
    <w:rsid w:val="00717A4B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717A4B"/>
    <w:rPr>
      <w:sz w:val="18"/>
    </w:rPr>
  </w:style>
  <w:style w:type="paragraph" w:customStyle="1" w:styleId="CourseInfo">
    <w:name w:val="Course Info"/>
    <w:basedOn w:val="Normal"/>
    <w:uiPriority w:val="4"/>
    <w:rsid w:val="00717A4B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717A4B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717A4B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717A4B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717A4B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717A4B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717A4B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717A4B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717A4B"/>
    <w:pPr>
      <w:jc w:val="center"/>
    </w:pPr>
  </w:style>
  <w:style w:type="paragraph" w:customStyle="1" w:styleId="TopicsCoveredItem">
    <w:name w:val="Topics Covered Item"/>
    <w:basedOn w:val="Normal"/>
    <w:uiPriority w:val="4"/>
    <w:rsid w:val="00717A4B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717A4B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717A4B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717A4B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9E65AB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9E65AB"/>
    <w:pPr>
      <w:numPr>
        <w:numId w:val="6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717A4B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717A4B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717A4B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717A4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CKNumbering">
    <w:name w:val="CK Numbering"/>
    <w:basedOn w:val="ListParagraph"/>
    <w:link w:val="CKNumberingChar"/>
    <w:uiPriority w:val="1"/>
    <w:qFormat/>
    <w:rsid w:val="00D971EC"/>
    <w:pPr>
      <w:numPr>
        <w:numId w:val="8"/>
      </w:numPr>
      <w:tabs>
        <w:tab w:val="clear" w:pos="5040"/>
      </w:tabs>
      <w:spacing w:before="0" w:after="200"/>
    </w:pPr>
    <w:rPr>
      <w:rFonts w:ascii="Segoe UI Semilight" w:hAnsi="Segoe UI Semilight"/>
      <w:color w:val="auto"/>
      <w:sz w:val="22"/>
      <w:lang w:val="en-GB"/>
    </w:rPr>
  </w:style>
  <w:style w:type="character" w:customStyle="1" w:styleId="CKNumberingChar">
    <w:name w:val="CK Numbering Char"/>
    <w:basedOn w:val="DefaultParagraphFont"/>
    <w:link w:val="CKNumbering"/>
    <w:uiPriority w:val="1"/>
    <w:rsid w:val="00D971EC"/>
    <w:rPr>
      <w:rFonts w:ascii="Segoe UI Semilight" w:hAnsi="Segoe UI Semilight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D83015"/>
    <w:rPr>
      <w:color w:val="808080"/>
      <w:shd w:val="clear" w:color="auto" w:fill="E6E6E6"/>
    </w:rPr>
  </w:style>
  <w:style w:type="table" w:customStyle="1" w:styleId="TableGrid0">
    <w:name w:val="TableGrid"/>
    <w:rsid w:val="00C939F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hyperlink" Target="https://make.powerapps.com" TargetMode="External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1.png"/><Relationship Id="rId138" Type="http://schemas.openxmlformats.org/officeDocument/2006/relationships/image" Target="media/image125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53" Type="http://schemas.openxmlformats.org/officeDocument/2006/relationships/image" Target="media/image41.png"/><Relationship Id="rId74" Type="http://schemas.openxmlformats.org/officeDocument/2006/relationships/image" Target="media/image61.png"/><Relationship Id="rId128" Type="http://schemas.openxmlformats.org/officeDocument/2006/relationships/image" Target="media/image115.png"/><Relationship Id="rId149" Type="http://schemas.openxmlformats.org/officeDocument/2006/relationships/image" Target="media/image135.png"/><Relationship Id="rId5" Type="http://schemas.openxmlformats.org/officeDocument/2006/relationships/webSettings" Target="webSettings.xml"/><Relationship Id="rId95" Type="http://schemas.openxmlformats.org/officeDocument/2006/relationships/image" Target="media/image82.png"/><Relationship Id="rId22" Type="http://schemas.openxmlformats.org/officeDocument/2006/relationships/image" Target="media/image12.png"/><Relationship Id="rId43" Type="http://schemas.openxmlformats.org/officeDocument/2006/relationships/image" Target="media/image31.png"/><Relationship Id="rId64" Type="http://schemas.openxmlformats.org/officeDocument/2006/relationships/image" Target="media/image52.png"/><Relationship Id="rId118" Type="http://schemas.openxmlformats.org/officeDocument/2006/relationships/image" Target="media/image105.png"/><Relationship Id="rId139" Type="http://schemas.openxmlformats.org/officeDocument/2006/relationships/image" Target="media/image12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header" Target="header1.xml"/><Relationship Id="rId155" Type="http://schemas.openxmlformats.org/officeDocument/2006/relationships/footer" Target="footer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2.png"/><Relationship Id="rId38" Type="http://schemas.openxmlformats.org/officeDocument/2006/relationships/hyperlink" Target="https://web.powerapps.com" TargetMode="External"/><Relationship Id="rId59" Type="http://schemas.openxmlformats.org/officeDocument/2006/relationships/image" Target="media/image47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2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7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header" Target="header2.xml"/><Relationship Id="rId156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109" Type="http://schemas.openxmlformats.org/officeDocument/2006/relationships/image" Target="media/image96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hyperlink" Target="https://make.PowerApps.com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157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52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147" Type="http://schemas.openxmlformats.org/officeDocument/2006/relationships/hyperlink" Target="http://classresources.blob.core.windows.net/images/WP0032.jpg" TargetMode="External"/><Relationship Id="rId8" Type="http://schemas.openxmlformats.org/officeDocument/2006/relationships/hyperlink" Target="https://make.powerapps.com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9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20" Type="http://schemas.openxmlformats.org/officeDocument/2006/relationships/hyperlink" Target="https://make.powerapps.com/" TargetMode="External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3" Type="http://schemas.openxmlformats.org/officeDocument/2006/relationships/footer" Target="footer2.xml"/><Relationship Id="rId15" Type="http://schemas.openxmlformats.org/officeDocument/2006/relationships/image" Target="media/image7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52" Type="http://schemas.openxmlformats.org/officeDocument/2006/relationships/image" Target="media/image40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30.png"/><Relationship Id="rId148" Type="http://schemas.openxmlformats.org/officeDocument/2006/relationships/image" Target="media/image1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6.png"/><Relationship Id="rId47" Type="http://schemas.openxmlformats.org/officeDocument/2006/relationships/image" Target="media/image35.png"/><Relationship Id="rId68" Type="http://schemas.openxmlformats.org/officeDocument/2006/relationships/hyperlink" Target="https://web.powerapps.com" TargetMode="External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54" Type="http://schemas.openxmlformats.org/officeDocument/2006/relationships/header" Target="header3.xml"/><Relationship Id="rId16" Type="http://schemas.openxmlformats.org/officeDocument/2006/relationships/image" Target="media/image8.png"/><Relationship Id="rId37" Type="http://schemas.openxmlformats.org/officeDocument/2006/relationships/image" Target="media/image26.png"/><Relationship Id="rId58" Type="http://schemas.openxmlformats.org/officeDocument/2006/relationships/image" Target="media/image46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90" Type="http://schemas.openxmlformats.org/officeDocument/2006/relationships/image" Target="media/image77.png"/><Relationship Id="rId27" Type="http://schemas.openxmlformats.org/officeDocument/2006/relationships/image" Target="media/image17.png"/><Relationship Id="rId48" Type="http://schemas.openxmlformats.org/officeDocument/2006/relationships/image" Target="media/image36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34" Type="http://schemas.openxmlformats.org/officeDocument/2006/relationships/image" Target="media/image1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622C0-43AE-4F5F-ADA6-E369836C0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3099</TotalTime>
  <Pages>34</Pages>
  <Words>3121</Words>
  <Characters>17794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20874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Connell</dc:creator>
  <cp:lastModifiedBy>Ted Pattison</cp:lastModifiedBy>
  <cp:revision>40</cp:revision>
  <cp:lastPrinted>2018-06-01T11:28:00Z</cp:lastPrinted>
  <dcterms:created xsi:type="dcterms:W3CDTF">2018-02-06T11:50:00Z</dcterms:created>
  <dcterms:modified xsi:type="dcterms:W3CDTF">2020-04-28T03:35:00Z</dcterms:modified>
</cp:coreProperties>
</file>