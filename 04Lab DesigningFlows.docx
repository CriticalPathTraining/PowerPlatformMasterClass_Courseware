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01738" w14:textId="7B81503D" w:rsidR="00D971EC" w:rsidRDefault="00CA3EAA" w:rsidP="00D971EC">
      <w:pPr>
        <w:pStyle w:val="Heading2"/>
      </w:pPr>
      <w:r>
        <w:t xml:space="preserve">Getting Started with </w:t>
      </w:r>
      <w:r w:rsidR="0096318F">
        <w:t>Power Automate</w:t>
      </w:r>
    </w:p>
    <w:p w14:paraId="5AA7803B" w14:textId="77777777" w:rsidR="00D971EC" w:rsidRPr="005C7841" w:rsidRDefault="00D971EC" w:rsidP="00D971EC">
      <w:pPr>
        <w:pStyle w:val="LabExerciseCallout"/>
      </w:pPr>
      <w:r w:rsidRPr="005C7841">
        <w:rPr>
          <w:b/>
        </w:rPr>
        <w:t>Lab Time</w:t>
      </w:r>
      <w:r w:rsidRPr="005C7841">
        <w:t xml:space="preserve">: </w:t>
      </w:r>
      <w:r>
        <w:t>60</w:t>
      </w:r>
      <w:r w:rsidRPr="005C7841">
        <w:t xml:space="preserve"> minutes</w:t>
      </w:r>
    </w:p>
    <w:p w14:paraId="66EF3CCF" w14:textId="74F679BF" w:rsidR="00D971EC" w:rsidRPr="005C7841" w:rsidRDefault="00D971EC" w:rsidP="00D971EC">
      <w:pPr>
        <w:pStyle w:val="LabExerciseCallout"/>
      </w:pPr>
      <w:r w:rsidRPr="005C7841">
        <w:rPr>
          <w:b/>
        </w:rPr>
        <w:t>Lab Folder</w:t>
      </w:r>
      <w:r w:rsidRPr="005C7841">
        <w:t xml:space="preserve">: </w:t>
      </w:r>
      <w:r w:rsidR="00B326D1">
        <w:t>C:\Student\Modules\0</w:t>
      </w:r>
      <w:r w:rsidR="006D138F">
        <w:t>4</w:t>
      </w:r>
      <w:r>
        <w:t>_</w:t>
      </w:r>
      <w:r w:rsidR="00B326D1">
        <w:t>Designing</w:t>
      </w:r>
      <w:r w:rsidR="00C4023B">
        <w:t>Flow</w:t>
      </w:r>
      <w:r w:rsidR="00B326D1">
        <w:t>s</w:t>
      </w:r>
      <w:r>
        <w:t>\Lab</w:t>
      </w:r>
    </w:p>
    <w:p w14:paraId="36989DFF" w14:textId="0E112BC0" w:rsidR="00D971EC" w:rsidRDefault="00D971EC" w:rsidP="00D971EC">
      <w:pPr>
        <w:pStyle w:val="LabExerciseCallout"/>
      </w:pPr>
      <w:r w:rsidRPr="005C7841">
        <w:rPr>
          <w:b/>
        </w:rPr>
        <w:t>Lab Overview</w:t>
      </w:r>
      <w:r w:rsidRPr="005C7841">
        <w:t>:</w:t>
      </w:r>
      <w:r>
        <w:rPr>
          <w:rFonts w:cs="Arial"/>
          <w:lang w:val="en"/>
        </w:rPr>
        <w:t xml:space="preserve"> </w:t>
      </w:r>
      <w:r w:rsidRPr="002B38E0">
        <w:t>In this lab</w:t>
      </w:r>
      <w:r w:rsidR="00674389">
        <w:t>,</w:t>
      </w:r>
      <w:r w:rsidRPr="002B38E0">
        <w:t xml:space="preserve"> </w:t>
      </w:r>
      <w:r>
        <w:t xml:space="preserve">you will </w:t>
      </w:r>
      <w:r w:rsidR="00674389">
        <w:t xml:space="preserve">begin to work with </w:t>
      </w:r>
      <w:r w:rsidR="0096318F">
        <w:t xml:space="preserve">Power Automate (aka </w:t>
      </w:r>
      <w:r w:rsidR="00674389">
        <w:t>Microsoft Flow</w:t>
      </w:r>
      <w:r w:rsidR="0096318F">
        <w:t>)</w:t>
      </w:r>
      <w:r w:rsidR="00C4023B">
        <w:t>.</w:t>
      </w:r>
      <w:r w:rsidR="00674389">
        <w:t xml:space="preserve"> You will start by creating a</w:t>
      </w:r>
      <w:r w:rsidR="0096318F">
        <w:t xml:space="preserve"> simple flow which is triggered by a button. This will give you a chance to become familiar with the flow designer and the steps required to test and debug a flow. After that, you will create several more flows to build your fundamental skills </w:t>
      </w:r>
      <w:r w:rsidR="00880B36">
        <w:t xml:space="preserve">with the </w:t>
      </w:r>
      <w:r w:rsidR="0096318F">
        <w:t>Power Automate</w:t>
      </w:r>
      <w:r w:rsidR="00880B36">
        <w:t xml:space="preserve"> service</w:t>
      </w:r>
      <w:r w:rsidR="00674389">
        <w:t>.</w:t>
      </w:r>
    </w:p>
    <w:p w14:paraId="166DB3FF" w14:textId="790988D2" w:rsidR="004154E8" w:rsidRDefault="004154E8" w:rsidP="004154E8">
      <w:pPr>
        <w:pStyle w:val="Heading3"/>
      </w:pPr>
      <w:bookmarkStart w:id="0" w:name="_Toc57929"/>
      <w:r>
        <w:t>Exercise 1: Create and Test a Flow with Flow Button Trigger</w:t>
      </w:r>
    </w:p>
    <w:p w14:paraId="099EE820" w14:textId="77777777" w:rsidR="004154E8" w:rsidRDefault="004154E8" w:rsidP="004154E8">
      <w:pPr>
        <w:pStyle w:val="LabExerciseLeadIn"/>
      </w:pPr>
      <w:r>
        <w:rPr>
          <w:rFonts w:ascii="Segoe UI" w:eastAsia="Segoe UI" w:hAnsi="Segoe UI" w:cs="Segoe UI"/>
        </w:rPr>
        <w:t>In this exercise, you will create a new flow from blank without using a template</w:t>
      </w:r>
      <w:r>
        <w:t>. This will give you a chance to see how to build a flow from the ground up. In this specific case, you will create a new flow that uses the Flow button for mobile trigger which allows a user to easily kick off a flow from a mobile device.</w:t>
      </w:r>
    </w:p>
    <w:p w14:paraId="303BC6BA" w14:textId="2768F00C" w:rsidR="004154E8" w:rsidRDefault="005903D6" w:rsidP="004154E8">
      <w:pPr>
        <w:pStyle w:val="LabStepNumbered"/>
        <w:numPr>
          <w:ilvl w:val="0"/>
          <w:numId w:val="36"/>
        </w:numPr>
      </w:pPr>
      <w:r>
        <w:t>Log into the Power Automate service</w:t>
      </w:r>
      <w:r w:rsidR="004154E8">
        <w:t>.</w:t>
      </w:r>
    </w:p>
    <w:p w14:paraId="090B8FF8" w14:textId="49A71A91" w:rsidR="004E5ED1" w:rsidRDefault="005903D6" w:rsidP="004E5ED1">
      <w:pPr>
        <w:pStyle w:val="LabStepNumberedLevel2"/>
      </w:pPr>
      <w:r>
        <w:t>Using the browser, n</w:t>
      </w:r>
      <w:r w:rsidR="004154E8">
        <w:t xml:space="preserve">avigate to </w:t>
      </w:r>
      <w:r w:rsidR="0096318F">
        <w:t xml:space="preserve">the Power Automate service </w:t>
      </w:r>
      <w:r w:rsidR="004E5ED1">
        <w:t xml:space="preserve">at </w:t>
      </w:r>
      <w:hyperlink r:id="rId8" w:history="1">
        <w:r w:rsidR="004E5ED1" w:rsidRPr="001A0CFE">
          <w:rPr>
            <w:rStyle w:val="Hyperlink"/>
          </w:rPr>
          <w:t>https://flow.microsoft.com</w:t>
        </w:r>
      </w:hyperlink>
      <w:r w:rsidR="004E5ED1">
        <w:t xml:space="preserve">. </w:t>
      </w:r>
    </w:p>
    <w:p w14:paraId="2D1A0DE2" w14:textId="6506D078" w:rsidR="0096318F" w:rsidRDefault="005903D6" w:rsidP="004E5ED1">
      <w:pPr>
        <w:pStyle w:val="LabStepNumberedLevel2"/>
      </w:pPr>
      <w:r>
        <w:t xml:space="preserve">Click the </w:t>
      </w:r>
      <w:r w:rsidR="0096318F" w:rsidRPr="005903D6">
        <w:rPr>
          <w:b/>
        </w:rPr>
        <w:t>Sign in</w:t>
      </w:r>
      <w:r w:rsidR="0096318F">
        <w:t xml:space="preserve"> </w:t>
      </w:r>
      <w:r>
        <w:t xml:space="preserve">link in the upper right corner and log in </w:t>
      </w:r>
      <w:r w:rsidR="0096318F">
        <w:t>using your Office 365 user account.</w:t>
      </w:r>
    </w:p>
    <w:p w14:paraId="407F2503" w14:textId="6E418E1B" w:rsidR="0096318F" w:rsidRDefault="0096318F" w:rsidP="004E5ED1">
      <w:pPr>
        <w:pStyle w:val="LabStepNumberedLevel2"/>
      </w:pPr>
      <w:r>
        <w:t xml:space="preserve">If </w:t>
      </w:r>
      <w:r w:rsidR="005903D6">
        <w:t xml:space="preserve">you see the </w:t>
      </w:r>
      <w:r w:rsidR="005903D6" w:rsidRPr="005903D6">
        <w:rPr>
          <w:b/>
        </w:rPr>
        <w:t>Welcome to Power Automate</w:t>
      </w:r>
      <w:r w:rsidR="005903D6">
        <w:t xml:space="preserve"> dialog, click the </w:t>
      </w:r>
      <w:r w:rsidR="005903D6" w:rsidRPr="005903D6">
        <w:rPr>
          <w:b/>
        </w:rPr>
        <w:t>Get started</w:t>
      </w:r>
      <w:r w:rsidR="005903D6">
        <w:t xml:space="preserve"> button to close it.</w:t>
      </w:r>
      <w:r>
        <w:t>.</w:t>
      </w:r>
    </w:p>
    <w:p w14:paraId="792F6901" w14:textId="456DDB43" w:rsidR="0096318F" w:rsidRDefault="0096318F" w:rsidP="0096318F">
      <w:pPr>
        <w:pStyle w:val="LabStepScreenshotLevel2"/>
      </w:pPr>
      <w:r>
        <w:drawing>
          <wp:inline distT="0" distB="0" distL="0" distR="0" wp14:anchorId="6C27413B" wp14:editId="1D18618C">
            <wp:extent cx="2236470" cy="1529799"/>
            <wp:effectExtent l="19050" t="19050" r="1143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062" cy="1537044"/>
                    </a:xfrm>
                    <a:prstGeom prst="rect">
                      <a:avLst/>
                    </a:prstGeom>
                    <a:noFill/>
                    <a:ln>
                      <a:solidFill>
                        <a:schemeClr val="tx1">
                          <a:lumMod val="50000"/>
                          <a:lumOff val="50000"/>
                        </a:schemeClr>
                      </a:solidFill>
                    </a:ln>
                  </pic:spPr>
                </pic:pic>
              </a:graphicData>
            </a:graphic>
          </wp:inline>
        </w:drawing>
      </w:r>
    </w:p>
    <w:p w14:paraId="22817102" w14:textId="1CC7E3BD" w:rsidR="0096318F" w:rsidRDefault="005903D6" w:rsidP="0096318F">
      <w:pPr>
        <w:pStyle w:val="LabStepNumberedLevel2"/>
      </w:pPr>
      <w:r>
        <w:t xml:space="preserve">You should now be at the </w:t>
      </w:r>
      <w:r w:rsidRPr="005903D6">
        <w:rPr>
          <w:b/>
        </w:rPr>
        <w:t>Home</w:t>
      </w:r>
      <w:r>
        <w:t xml:space="preserve"> page of the </w:t>
      </w:r>
      <w:r w:rsidRPr="005903D6">
        <w:rPr>
          <w:b/>
        </w:rPr>
        <w:t>Power Automate</w:t>
      </w:r>
      <w:r>
        <w:t xml:space="preserve"> service.</w:t>
      </w:r>
    </w:p>
    <w:p w14:paraId="4598E355" w14:textId="39AF9D42" w:rsidR="0096318F" w:rsidRDefault="007744F7" w:rsidP="0096318F">
      <w:pPr>
        <w:pStyle w:val="LabStepScreenshotLevel2"/>
      </w:pPr>
      <w:r>
        <w:drawing>
          <wp:inline distT="0" distB="0" distL="0" distR="0" wp14:anchorId="11BDF4CF" wp14:editId="14EFE5FF">
            <wp:extent cx="3501390" cy="1077650"/>
            <wp:effectExtent l="19050" t="19050" r="22860"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0857"/>
                    <a:stretch/>
                  </pic:blipFill>
                  <pic:spPr bwMode="auto">
                    <a:xfrm>
                      <a:off x="0" y="0"/>
                      <a:ext cx="3539094" cy="108925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EC924B3" w14:textId="5804FE0B" w:rsidR="0096318F" w:rsidRDefault="0096318F" w:rsidP="0096318F">
      <w:pPr>
        <w:pStyle w:val="LabStepNumbered"/>
      </w:pPr>
      <w:r>
        <w:t>Create a new flow</w:t>
      </w:r>
      <w:r w:rsidR="004154E8">
        <w:t xml:space="preserve"> </w:t>
      </w:r>
      <w:r w:rsidR="00C60397">
        <w:t xml:space="preserve">with </w:t>
      </w:r>
      <w:r w:rsidR="003964B1">
        <w:t>a flow button trigger.</w:t>
      </w:r>
    </w:p>
    <w:p w14:paraId="0043A2C5" w14:textId="6E305210" w:rsidR="004154E8" w:rsidRDefault="004E5ED1" w:rsidP="004E5ED1">
      <w:pPr>
        <w:pStyle w:val="LabStepNumberedLevel2"/>
      </w:pPr>
      <w:r>
        <w:t>C</w:t>
      </w:r>
      <w:r w:rsidR="004154E8">
        <w:t xml:space="preserve">lick the </w:t>
      </w:r>
      <w:r w:rsidR="004154E8" w:rsidRPr="004E5ED1">
        <w:rPr>
          <w:b/>
        </w:rPr>
        <w:t>My flows</w:t>
      </w:r>
      <w:r w:rsidR="004154E8">
        <w:t xml:space="preserve"> link.</w:t>
      </w:r>
    </w:p>
    <w:p w14:paraId="3DC800D6" w14:textId="34D60983" w:rsidR="004154E8" w:rsidRDefault="004E5ED1" w:rsidP="004154E8">
      <w:pPr>
        <w:pStyle w:val="LabStepNumberedLevel2"/>
        <w:numPr>
          <w:ilvl w:val="1"/>
          <w:numId w:val="36"/>
        </w:numPr>
      </w:pPr>
      <w:r>
        <w:t xml:space="preserve">Click the </w:t>
      </w:r>
      <w:r>
        <w:rPr>
          <w:b/>
        </w:rPr>
        <w:t xml:space="preserve">+ New </w:t>
      </w:r>
      <w:r>
        <w:t>button to create a new flow</w:t>
      </w:r>
      <w:r w:rsidR="004154E8">
        <w:t>.</w:t>
      </w:r>
    </w:p>
    <w:p w14:paraId="3CD4DE19" w14:textId="260ECD9C" w:rsidR="004154E8" w:rsidRDefault="005903D6" w:rsidP="004154E8">
      <w:pPr>
        <w:pStyle w:val="LabStepScreenshotLevel2"/>
      </w:pPr>
      <w:r>
        <w:drawing>
          <wp:inline distT="0" distB="0" distL="0" distR="0" wp14:anchorId="501514D0" wp14:editId="33D9EE30">
            <wp:extent cx="4188520" cy="1428750"/>
            <wp:effectExtent l="19050" t="19050" r="2159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3297" cy="1433791"/>
                    </a:xfrm>
                    <a:prstGeom prst="rect">
                      <a:avLst/>
                    </a:prstGeom>
                    <a:noFill/>
                    <a:ln>
                      <a:solidFill>
                        <a:schemeClr val="bg1">
                          <a:lumMod val="65000"/>
                        </a:schemeClr>
                      </a:solidFill>
                    </a:ln>
                  </pic:spPr>
                </pic:pic>
              </a:graphicData>
            </a:graphic>
          </wp:inline>
        </w:drawing>
      </w:r>
    </w:p>
    <w:p w14:paraId="1D6D3C59" w14:textId="175B87EC" w:rsidR="004E5ED1" w:rsidRDefault="00AA04C1" w:rsidP="004E5ED1">
      <w:pPr>
        <w:pStyle w:val="LabStepNumberedLevel2"/>
      </w:pPr>
      <w:r>
        <w:lastRenderedPageBreak/>
        <w:t xml:space="preserve">Select </w:t>
      </w:r>
      <w:r w:rsidRPr="00AA04C1">
        <w:rPr>
          <w:b/>
        </w:rPr>
        <w:t>Instant-</w:t>
      </w:r>
      <w:r w:rsidR="002C5D9D">
        <w:rPr>
          <w:b/>
        </w:rPr>
        <w:t>-</w:t>
      </w:r>
      <w:r w:rsidRPr="00AA04C1">
        <w:rPr>
          <w:b/>
        </w:rPr>
        <w:t>from blank</w:t>
      </w:r>
      <w:r>
        <w:t>.</w:t>
      </w:r>
    </w:p>
    <w:p w14:paraId="64D6C684" w14:textId="3A13430A" w:rsidR="004E5ED1" w:rsidRDefault="004E5ED1" w:rsidP="004154E8">
      <w:pPr>
        <w:pStyle w:val="LabStepScreenshotLevel2"/>
      </w:pPr>
      <w:r>
        <w:drawing>
          <wp:inline distT="0" distB="0" distL="0" distR="0" wp14:anchorId="3E62FE3E" wp14:editId="218F94F0">
            <wp:extent cx="1513021" cy="1292679"/>
            <wp:effectExtent l="19050" t="19050" r="1143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3546" cy="1301671"/>
                    </a:xfrm>
                    <a:prstGeom prst="rect">
                      <a:avLst/>
                    </a:prstGeom>
                    <a:noFill/>
                    <a:ln>
                      <a:solidFill>
                        <a:schemeClr val="tx1">
                          <a:lumMod val="50000"/>
                          <a:lumOff val="50000"/>
                        </a:schemeClr>
                      </a:solidFill>
                    </a:ln>
                  </pic:spPr>
                </pic:pic>
              </a:graphicData>
            </a:graphic>
          </wp:inline>
        </w:drawing>
      </w:r>
    </w:p>
    <w:p w14:paraId="0FFFA6F6" w14:textId="7DDB6195" w:rsidR="004E5ED1" w:rsidRDefault="00AA04C1" w:rsidP="004E5ED1">
      <w:pPr>
        <w:pStyle w:val="LabStepNumberedLevel2"/>
      </w:pPr>
      <w:r>
        <w:t xml:space="preserve">On the </w:t>
      </w:r>
      <w:r w:rsidRPr="00AA04C1">
        <w:rPr>
          <w:b/>
        </w:rPr>
        <w:t>Build an instant flow</w:t>
      </w:r>
      <w:r>
        <w:t xml:space="preserve"> dialog, enter a </w:t>
      </w:r>
      <w:r w:rsidRPr="00AA04C1">
        <w:rPr>
          <w:b/>
        </w:rPr>
        <w:t>Flow name</w:t>
      </w:r>
      <w:r>
        <w:t xml:space="preserve"> of </w:t>
      </w:r>
      <w:r w:rsidRPr="00AA04C1">
        <w:rPr>
          <w:b/>
        </w:rPr>
        <w:t>Idea Tracker</w:t>
      </w:r>
      <w:r>
        <w:t>.</w:t>
      </w:r>
    </w:p>
    <w:p w14:paraId="0AF52B4D" w14:textId="7DDA654E" w:rsidR="004E5ED1" w:rsidRDefault="00AA04C1" w:rsidP="004E5ED1">
      <w:pPr>
        <w:pStyle w:val="LabStepNumberedLevel2"/>
      </w:pPr>
      <w:r>
        <w:t xml:space="preserve">For the </w:t>
      </w:r>
      <w:r w:rsidRPr="00AA04C1">
        <w:rPr>
          <w:b/>
        </w:rPr>
        <w:t>Choose how to trigger this flow</w:t>
      </w:r>
      <w:r>
        <w:t xml:space="preserve"> option, select </w:t>
      </w:r>
      <w:r w:rsidR="00082E3E" w:rsidRPr="00082E3E">
        <w:rPr>
          <w:b/>
        </w:rPr>
        <w:t>Manually trigger a flow</w:t>
      </w:r>
      <w:r>
        <w:t>.</w:t>
      </w:r>
    </w:p>
    <w:p w14:paraId="009F6A6A" w14:textId="2DD20B7B" w:rsidR="004E5ED1" w:rsidRDefault="00AA04C1" w:rsidP="004E5ED1">
      <w:pPr>
        <w:pStyle w:val="LabStepNumberedLevel2"/>
      </w:pPr>
      <w:r>
        <w:t xml:space="preserve">Click the </w:t>
      </w:r>
      <w:r w:rsidRPr="00AA04C1">
        <w:rPr>
          <w:b/>
        </w:rPr>
        <w:t>Create</w:t>
      </w:r>
      <w:r>
        <w:t xml:space="preserve"> button to create the new flow.</w:t>
      </w:r>
    </w:p>
    <w:p w14:paraId="2CCB09FD" w14:textId="64C544D0" w:rsidR="004E5ED1" w:rsidRDefault="00082E3E" w:rsidP="004154E8">
      <w:pPr>
        <w:pStyle w:val="LabStepScreenshotLevel2"/>
      </w:pPr>
      <w:r>
        <w:drawing>
          <wp:inline distT="0" distB="0" distL="0" distR="0" wp14:anchorId="28CFDCFD" wp14:editId="46302F6A">
            <wp:extent cx="3363515" cy="2152650"/>
            <wp:effectExtent l="19050" t="19050" r="2794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7527" cy="2168018"/>
                    </a:xfrm>
                    <a:prstGeom prst="rect">
                      <a:avLst/>
                    </a:prstGeom>
                    <a:noFill/>
                    <a:ln>
                      <a:solidFill>
                        <a:schemeClr val="tx1">
                          <a:lumMod val="65000"/>
                          <a:lumOff val="35000"/>
                        </a:schemeClr>
                      </a:solidFill>
                    </a:ln>
                  </pic:spPr>
                </pic:pic>
              </a:graphicData>
            </a:graphic>
          </wp:inline>
        </w:drawing>
      </w:r>
    </w:p>
    <w:p w14:paraId="3C2AC2DE" w14:textId="25B7F3EB" w:rsidR="004154E8" w:rsidRDefault="004154E8" w:rsidP="004154E8">
      <w:pPr>
        <w:pStyle w:val="LabStepNumberedLevel2"/>
      </w:pPr>
      <w:r>
        <w:t xml:space="preserve">You should now see a new flow in the </w:t>
      </w:r>
      <w:r w:rsidR="00AA04C1">
        <w:t xml:space="preserve">flow designer with </w:t>
      </w:r>
      <w:r w:rsidR="003964B1">
        <w:t xml:space="preserve">the name </w:t>
      </w:r>
      <w:r w:rsidR="00AA04C1" w:rsidRPr="00AA04C1">
        <w:rPr>
          <w:b/>
        </w:rPr>
        <w:t>Idea Tracker</w:t>
      </w:r>
      <w:r>
        <w:t>.</w:t>
      </w:r>
    </w:p>
    <w:p w14:paraId="4F8296B0" w14:textId="52C59ACE" w:rsidR="004154E8" w:rsidRDefault="00AA04C1" w:rsidP="004154E8">
      <w:pPr>
        <w:pStyle w:val="LabStepScreenshotLevel2"/>
      </w:pPr>
      <w:r>
        <w:drawing>
          <wp:inline distT="0" distB="0" distL="0" distR="0" wp14:anchorId="0B11034C" wp14:editId="28892831">
            <wp:extent cx="5265964" cy="747677"/>
            <wp:effectExtent l="19050" t="19050" r="1143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5051" b="34099"/>
                    <a:stretch/>
                  </pic:blipFill>
                  <pic:spPr bwMode="auto">
                    <a:xfrm>
                      <a:off x="0" y="0"/>
                      <a:ext cx="5369149" cy="76232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59EEEE" w14:textId="40544D43" w:rsidR="00EE1333" w:rsidRDefault="00EE1333" w:rsidP="00EE1333">
      <w:pPr>
        <w:pStyle w:val="LabStepNumbered"/>
      </w:pPr>
      <w:r>
        <w:t xml:space="preserve">Add </w:t>
      </w:r>
      <w:r w:rsidR="00275F8F">
        <w:t xml:space="preserve">two </w:t>
      </w:r>
      <w:r>
        <w:t>input parameters to the flow button trigger</w:t>
      </w:r>
    </w:p>
    <w:p w14:paraId="5FDBC82F" w14:textId="768D1FEC" w:rsidR="004154E8" w:rsidRDefault="00AA04C1" w:rsidP="004154E8">
      <w:pPr>
        <w:pStyle w:val="LabStepNumberedLevel2"/>
      </w:pPr>
      <w:r>
        <w:t xml:space="preserve">Click on the </w:t>
      </w:r>
      <w:r w:rsidR="00EE1333">
        <w:t xml:space="preserve">flow button </w:t>
      </w:r>
      <w:r>
        <w:t xml:space="preserve">trigger on </w:t>
      </w:r>
      <w:r w:rsidR="00EE1333">
        <w:t xml:space="preserve">top of </w:t>
      </w:r>
      <w:r>
        <w:t xml:space="preserve">the text that reads </w:t>
      </w:r>
      <w:r w:rsidRPr="00EE1333">
        <w:rPr>
          <w:b/>
        </w:rPr>
        <w:t>Manually trigger a flow</w:t>
      </w:r>
      <w:r>
        <w:t xml:space="preserve"> to display the </w:t>
      </w:r>
      <w:r w:rsidR="00EE1333">
        <w:t xml:space="preserve">trigger </w:t>
      </w:r>
      <w:r>
        <w:t>body</w:t>
      </w:r>
      <w:r w:rsidR="004154E8">
        <w:t>.</w:t>
      </w:r>
    </w:p>
    <w:p w14:paraId="0D9BA2A5" w14:textId="2A775458" w:rsidR="004154E8" w:rsidRDefault="00AA04C1" w:rsidP="004154E8">
      <w:pPr>
        <w:pStyle w:val="LabStepScreenshotLevel2"/>
      </w:pPr>
      <w:r>
        <w:drawing>
          <wp:inline distT="0" distB="0" distL="0" distR="0" wp14:anchorId="67AC2455" wp14:editId="559A9E5C">
            <wp:extent cx="5506177" cy="1298122"/>
            <wp:effectExtent l="19050" t="19050" r="1841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0098" cy="1306119"/>
                    </a:xfrm>
                    <a:prstGeom prst="rect">
                      <a:avLst/>
                    </a:prstGeom>
                    <a:noFill/>
                    <a:ln>
                      <a:solidFill>
                        <a:schemeClr val="tx1">
                          <a:lumMod val="50000"/>
                          <a:lumOff val="50000"/>
                        </a:schemeClr>
                      </a:solidFill>
                    </a:ln>
                  </pic:spPr>
                </pic:pic>
              </a:graphicData>
            </a:graphic>
          </wp:inline>
        </w:drawing>
      </w:r>
    </w:p>
    <w:p w14:paraId="26BB592D" w14:textId="21CE3714" w:rsidR="004154E8" w:rsidRDefault="004154E8" w:rsidP="004154E8">
      <w:pPr>
        <w:pStyle w:val="LabExerciseCallout"/>
      </w:pPr>
      <w:r>
        <w:t xml:space="preserve">The trigger </w:t>
      </w:r>
      <w:r w:rsidR="00082E3E">
        <w:t xml:space="preserve">named </w:t>
      </w:r>
      <w:r w:rsidR="00082E3E" w:rsidRPr="00082E3E">
        <w:rPr>
          <w:b/>
        </w:rPr>
        <w:t>Manually trigger a flow</w:t>
      </w:r>
      <w:r w:rsidR="00082E3E">
        <w:t xml:space="preserve"> </w:t>
      </w:r>
      <w:r>
        <w:t xml:space="preserve">allows you to add input </w:t>
      </w:r>
      <w:r w:rsidR="00EE1333">
        <w:t>parameters</w:t>
      </w:r>
      <w:r>
        <w:t xml:space="preserve">. This makes it possible </w:t>
      </w:r>
      <w:r w:rsidR="00082E3E">
        <w:t xml:space="preserve">for a flow </w:t>
      </w:r>
      <w:r>
        <w:t xml:space="preserve">to prompt </w:t>
      </w:r>
      <w:r w:rsidR="00082E3E">
        <w:t xml:space="preserve">the </w:t>
      </w:r>
      <w:r>
        <w:t xml:space="preserve">user who </w:t>
      </w:r>
      <w:r w:rsidR="00082E3E">
        <w:t xml:space="preserve">is starting a </w:t>
      </w:r>
      <w:r>
        <w:t xml:space="preserve">flow </w:t>
      </w:r>
      <w:r w:rsidR="00082E3E">
        <w:t xml:space="preserve">to enter </w:t>
      </w:r>
      <w:r>
        <w:t>input data. In this flow, you will prompt the user for an idea and a value that indicates the idea quality.</w:t>
      </w:r>
    </w:p>
    <w:p w14:paraId="7C58E6E4" w14:textId="77777777" w:rsidR="004154E8" w:rsidRDefault="004154E8" w:rsidP="004154E8">
      <w:pPr>
        <w:pStyle w:val="LabStepNumberedLevel2"/>
      </w:pPr>
      <w:r>
        <w:lastRenderedPageBreak/>
        <w:t xml:space="preserve">Click the </w:t>
      </w:r>
      <w:r w:rsidRPr="00B14C00">
        <w:rPr>
          <w:b/>
        </w:rPr>
        <w:t>Add an input</w:t>
      </w:r>
      <w:r>
        <w:t xml:space="preserve"> link.</w:t>
      </w:r>
    </w:p>
    <w:p w14:paraId="799EA6F8" w14:textId="77777777" w:rsidR="004154E8" w:rsidRDefault="004154E8" w:rsidP="004154E8">
      <w:pPr>
        <w:pStyle w:val="LabStepScreenshotLevel2"/>
      </w:pPr>
      <w:r>
        <w:drawing>
          <wp:inline distT="0" distB="0" distL="0" distR="0" wp14:anchorId="1AAE80C5" wp14:editId="01F990C4">
            <wp:extent cx="3658399" cy="786167"/>
            <wp:effectExtent l="19050" t="19050" r="18415" b="13970"/>
            <wp:docPr id="7506" name="Picture 7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393" t="31609" r="18132" b="1868"/>
                    <a:stretch/>
                  </pic:blipFill>
                  <pic:spPr bwMode="auto">
                    <a:xfrm>
                      <a:off x="0" y="0"/>
                      <a:ext cx="3674082" cy="78953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7878E5" w14:textId="77777777" w:rsidR="004154E8" w:rsidRDefault="004154E8" w:rsidP="004154E8">
      <w:pPr>
        <w:pStyle w:val="LabStepNumberedLevel2"/>
      </w:pPr>
      <w:r>
        <w:t xml:space="preserve">When prompted to </w:t>
      </w:r>
      <w:r w:rsidRPr="00B14C00">
        <w:rPr>
          <w:b/>
        </w:rPr>
        <w:t>Choose the type of user input</w:t>
      </w:r>
      <w:r>
        <w:t xml:space="preserve">, click </w:t>
      </w:r>
      <w:r w:rsidRPr="00B14C00">
        <w:rPr>
          <w:b/>
        </w:rPr>
        <w:t>Text</w:t>
      </w:r>
      <w:r>
        <w:t>.</w:t>
      </w:r>
    </w:p>
    <w:p w14:paraId="66C2CC52" w14:textId="77777777" w:rsidR="004154E8" w:rsidRDefault="004154E8" w:rsidP="004154E8">
      <w:pPr>
        <w:pStyle w:val="LabStepScreenshotLevel2"/>
      </w:pPr>
      <w:r>
        <w:drawing>
          <wp:inline distT="0" distB="0" distL="0" distR="0" wp14:anchorId="06B69D27" wp14:editId="51D7DD3C">
            <wp:extent cx="3818452" cy="1195601"/>
            <wp:effectExtent l="19050" t="19050" r="10795" b="24130"/>
            <wp:docPr id="7540" name="Picture 7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8452" cy="1195601"/>
                    </a:xfrm>
                    <a:prstGeom prst="rect">
                      <a:avLst/>
                    </a:prstGeom>
                    <a:noFill/>
                    <a:ln>
                      <a:solidFill>
                        <a:schemeClr val="tx1">
                          <a:lumMod val="50000"/>
                          <a:lumOff val="50000"/>
                        </a:schemeClr>
                      </a:solidFill>
                    </a:ln>
                  </pic:spPr>
                </pic:pic>
              </a:graphicData>
            </a:graphic>
          </wp:inline>
        </w:drawing>
      </w:r>
    </w:p>
    <w:p w14:paraId="5A254B8A" w14:textId="355387D9" w:rsidR="004154E8" w:rsidRDefault="004154E8" w:rsidP="004154E8">
      <w:pPr>
        <w:pStyle w:val="LabStepNumberedLevel2"/>
      </w:pPr>
      <w:r>
        <w:t xml:space="preserve">You should now see an input </w:t>
      </w:r>
      <w:r w:rsidR="00275F8F">
        <w:t xml:space="preserve">parameter </w:t>
      </w:r>
      <w:r>
        <w:t xml:space="preserve">that </w:t>
      </w:r>
      <w:r w:rsidR="00275F8F">
        <w:t xml:space="preserve">has been given a </w:t>
      </w:r>
      <w:r>
        <w:t xml:space="preserve">default </w:t>
      </w:r>
      <w:r w:rsidR="00275F8F">
        <w:t xml:space="preserve">name of </w:t>
      </w:r>
      <w:r w:rsidRPr="00B14C00">
        <w:rPr>
          <w:b/>
        </w:rPr>
        <w:t>Input</w:t>
      </w:r>
      <w:r>
        <w:t>.</w:t>
      </w:r>
    </w:p>
    <w:p w14:paraId="63CFE098" w14:textId="77777777" w:rsidR="004154E8" w:rsidRDefault="004154E8" w:rsidP="004154E8">
      <w:pPr>
        <w:pStyle w:val="LabStepScreenshotLevel2"/>
      </w:pPr>
      <w:r>
        <w:drawing>
          <wp:inline distT="0" distB="0" distL="0" distR="0" wp14:anchorId="6C5E0925" wp14:editId="24E1B524">
            <wp:extent cx="3911403" cy="1222896"/>
            <wp:effectExtent l="19050" t="19050" r="13335" b="15875"/>
            <wp:docPr id="7508" name="Picture 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6428" cy="1236973"/>
                    </a:xfrm>
                    <a:prstGeom prst="rect">
                      <a:avLst/>
                    </a:prstGeom>
                    <a:noFill/>
                    <a:ln>
                      <a:solidFill>
                        <a:schemeClr val="tx1">
                          <a:lumMod val="50000"/>
                          <a:lumOff val="50000"/>
                        </a:schemeClr>
                      </a:solidFill>
                    </a:ln>
                  </pic:spPr>
                </pic:pic>
              </a:graphicData>
            </a:graphic>
          </wp:inline>
        </w:drawing>
      </w:r>
    </w:p>
    <w:p w14:paraId="38E823E6" w14:textId="1FA6E3F6" w:rsidR="004154E8" w:rsidRDefault="004154E8" w:rsidP="004154E8">
      <w:pPr>
        <w:pStyle w:val="LabStepNumberedLevel2"/>
      </w:pPr>
      <w:r>
        <w:t xml:space="preserve">Change the </w:t>
      </w:r>
      <w:r w:rsidR="00275F8F">
        <w:t xml:space="preserve">parameter </w:t>
      </w:r>
      <w:r>
        <w:t xml:space="preserve">name to </w:t>
      </w:r>
      <w:r w:rsidRPr="004222F1">
        <w:rPr>
          <w:b/>
        </w:rPr>
        <w:t>Quality</w:t>
      </w:r>
      <w:r>
        <w:t xml:space="preserve"> as shown in the following screenshot.</w:t>
      </w:r>
    </w:p>
    <w:p w14:paraId="3CB611FC" w14:textId="77777777" w:rsidR="004154E8" w:rsidRDefault="004154E8" w:rsidP="004154E8">
      <w:pPr>
        <w:pStyle w:val="LabStepScreenshotLevel2"/>
      </w:pPr>
      <w:r>
        <w:drawing>
          <wp:inline distT="0" distB="0" distL="0" distR="0" wp14:anchorId="68CAB509" wp14:editId="57B03F09">
            <wp:extent cx="4252699" cy="729329"/>
            <wp:effectExtent l="19050" t="19050" r="14605" b="13970"/>
            <wp:docPr id="7509" name="Picture 7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2241" cy="744685"/>
                    </a:xfrm>
                    <a:prstGeom prst="rect">
                      <a:avLst/>
                    </a:prstGeom>
                    <a:noFill/>
                    <a:ln>
                      <a:solidFill>
                        <a:schemeClr val="tx1">
                          <a:lumMod val="50000"/>
                          <a:lumOff val="50000"/>
                        </a:schemeClr>
                      </a:solidFill>
                    </a:ln>
                  </pic:spPr>
                </pic:pic>
              </a:graphicData>
            </a:graphic>
          </wp:inline>
        </w:drawing>
      </w:r>
    </w:p>
    <w:p w14:paraId="2FDCCBD0" w14:textId="295D533A" w:rsidR="004154E8" w:rsidRDefault="004154E8" w:rsidP="004154E8">
      <w:pPr>
        <w:pStyle w:val="LabStepNumberedLevel2"/>
      </w:pPr>
      <w:r>
        <w:t>Click the ellipse (</w:t>
      </w:r>
      <w:r w:rsidRPr="004222F1">
        <w:rPr>
          <w:b/>
          <w:sz w:val="22"/>
        </w:rPr>
        <w:t>…</w:t>
      </w:r>
      <w:r>
        <w:t xml:space="preserve">) drop menu on the right-hand side of the </w:t>
      </w:r>
      <w:r w:rsidRPr="004222F1">
        <w:rPr>
          <w:b/>
        </w:rPr>
        <w:t>Quality</w:t>
      </w:r>
      <w:r>
        <w:t xml:space="preserve"> input</w:t>
      </w:r>
      <w:r w:rsidR="00275F8F">
        <w:t xml:space="preserve"> parameter</w:t>
      </w:r>
      <w:r>
        <w:t>.</w:t>
      </w:r>
    </w:p>
    <w:p w14:paraId="4483A72E" w14:textId="77777777" w:rsidR="004154E8" w:rsidRDefault="004154E8" w:rsidP="004154E8">
      <w:pPr>
        <w:pStyle w:val="LabStepScreenshotLevel2"/>
      </w:pPr>
      <w:r>
        <w:drawing>
          <wp:inline distT="0" distB="0" distL="0" distR="0" wp14:anchorId="05E218D9" wp14:editId="428BC287">
            <wp:extent cx="3739524" cy="690633"/>
            <wp:effectExtent l="19050" t="19050" r="13335" b="14605"/>
            <wp:docPr id="7510" name="Picture 7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9848" cy="698080"/>
                    </a:xfrm>
                    <a:prstGeom prst="rect">
                      <a:avLst/>
                    </a:prstGeom>
                    <a:noFill/>
                    <a:ln>
                      <a:solidFill>
                        <a:schemeClr val="tx1">
                          <a:lumMod val="50000"/>
                          <a:lumOff val="50000"/>
                        </a:schemeClr>
                      </a:solidFill>
                    </a:ln>
                  </pic:spPr>
                </pic:pic>
              </a:graphicData>
            </a:graphic>
          </wp:inline>
        </w:drawing>
      </w:r>
    </w:p>
    <w:p w14:paraId="09B16788" w14:textId="77777777" w:rsidR="004154E8" w:rsidRDefault="004154E8" w:rsidP="004154E8">
      <w:pPr>
        <w:pStyle w:val="LabStepNumberedLevel2"/>
      </w:pPr>
      <w:r>
        <w:t xml:space="preserve">Select the option for </w:t>
      </w:r>
      <w:r w:rsidRPr="00D41472">
        <w:rPr>
          <w:b/>
        </w:rPr>
        <w:t>Add a list of options</w:t>
      </w:r>
      <w:r>
        <w:t xml:space="preserve"> from the dropdown menu.</w:t>
      </w:r>
    </w:p>
    <w:p w14:paraId="75DD7B62" w14:textId="77777777" w:rsidR="004154E8" w:rsidRDefault="004154E8" w:rsidP="004154E8">
      <w:pPr>
        <w:pStyle w:val="LabStepScreenshotLevel2"/>
      </w:pPr>
      <w:r>
        <w:drawing>
          <wp:inline distT="0" distB="0" distL="0" distR="0" wp14:anchorId="205B37AC" wp14:editId="4BFE9437">
            <wp:extent cx="4749568" cy="895350"/>
            <wp:effectExtent l="19050" t="19050" r="13335" b="19050"/>
            <wp:docPr id="7549" name="Picture 7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753" cy="919326"/>
                    </a:xfrm>
                    <a:prstGeom prst="rect">
                      <a:avLst/>
                    </a:prstGeom>
                    <a:noFill/>
                    <a:ln>
                      <a:solidFill>
                        <a:schemeClr val="tx1">
                          <a:lumMod val="50000"/>
                          <a:lumOff val="50000"/>
                        </a:schemeClr>
                      </a:solidFill>
                    </a:ln>
                  </pic:spPr>
                </pic:pic>
              </a:graphicData>
            </a:graphic>
          </wp:inline>
        </w:drawing>
      </w:r>
    </w:p>
    <w:p w14:paraId="4CD35A88" w14:textId="77777777" w:rsidR="004154E8" w:rsidRDefault="004154E8" w:rsidP="004154E8">
      <w:pPr>
        <w:pStyle w:val="LabStepNumberedLevel2"/>
      </w:pPr>
      <w:r>
        <w:lastRenderedPageBreak/>
        <w:t xml:space="preserve">Under </w:t>
      </w:r>
      <w:r w:rsidRPr="00D41472">
        <w:rPr>
          <w:b/>
        </w:rPr>
        <w:t>List Options</w:t>
      </w:r>
      <w:r>
        <w:t xml:space="preserve">, add four choices which include </w:t>
      </w:r>
      <w:r w:rsidRPr="00D41472">
        <w:rPr>
          <w:b/>
        </w:rPr>
        <w:t>Lame</w:t>
      </w:r>
      <w:r>
        <w:t xml:space="preserve">, </w:t>
      </w:r>
      <w:r w:rsidRPr="00D41472">
        <w:rPr>
          <w:b/>
        </w:rPr>
        <w:t>Good</w:t>
      </w:r>
      <w:r>
        <w:t xml:space="preserve">, </w:t>
      </w:r>
      <w:r w:rsidRPr="00D41472">
        <w:rPr>
          <w:b/>
        </w:rPr>
        <w:t>Great</w:t>
      </w:r>
      <w:r>
        <w:t xml:space="preserve"> and </w:t>
      </w:r>
      <w:r>
        <w:rPr>
          <w:b/>
        </w:rPr>
        <w:t>Genius</w:t>
      </w:r>
      <w:r>
        <w:t xml:space="preserve"> as shown in the following screenshot.</w:t>
      </w:r>
    </w:p>
    <w:p w14:paraId="6344FE07" w14:textId="77777777" w:rsidR="004154E8" w:rsidRDefault="004154E8" w:rsidP="004154E8">
      <w:pPr>
        <w:pStyle w:val="LabStepScreenshotLevel2"/>
      </w:pPr>
      <w:r>
        <w:drawing>
          <wp:inline distT="0" distB="0" distL="0" distR="0" wp14:anchorId="7643D412" wp14:editId="265FCB6F">
            <wp:extent cx="4208390" cy="1987170"/>
            <wp:effectExtent l="19050" t="19050" r="20955" b="13335"/>
            <wp:docPr id="7550" name="Picture 7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8496" cy="2015552"/>
                    </a:xfrm>
                    <a:prstGeom prst="rect">
                      <a:avLst/>
                    </a:prstGeom>
                    <a:noFill/>
                    <a:ln>
                      <a:solidFill>
                        <a:schemeClr val="tx1">
                          <a:lumMod val="75000"/>
                          <a:lumOff val="25000"/>
                        </a:schemeClr>
                      </a:solidFill>
                    </a:ln>
                  </pic:spPr>
                </pic:pic>
              </a:graphicData>
            </a:graphic>
          </wp:inline>
        </w:drawing>
      </w:r>
    </w:p>
    <w:p w14:paraId="68D23E96" w14:textId="06FF66D1" w:rsidR="004154E8" w:rsidRDefault="004154E8" w:rsidP="004154E8">
      <w:pPr>
        <w:pStyle w:val="LabStepNumberedLevel2"/>
      </w:pPr>
      <w:r>
        <w:t xml:space="preserve">Click </w:t>
      </w:r>
      <w:r w:rsidRPr="00D41472">
        <w:rPr>
          <w:b/>
        </w:rPr>
        <w:t>Add an input</w:t>
      </w:r>
      <w:r>
        <w:t xml:space="preserve"> to add a second input </w:t>
      </w:r>
      <w:r w:rsidR="00275F8F">
        <w:t>parameter</w:t>
      </w:r>
      <w:r>
        <w:t>.</w:t>
      </w:r>
    </w:p>
    <w:p w14:paraId="64B7FDD8" w14:textId="77777777" w:rsidR="004154E8" w:rsidRDefault="004154E8" w:rsidP="004154E8">
      <w:pPr>
        <w:pStyle w:val="LabStepScreenshotLevel2"/>
      </w:pPr>
      <w:r>
        <w:drawing>
          <wp:inline distT="0" distB="0" distL="0" distR="0" wp14:anchorId="5E2E32DB" wp14:editId="570E4B22">
            <wp:extent cx="4165527" cy="2396604"/>
            <wp:effectExtent l="19050" t="19050" r="26035" b="22860"/>
            <wp:docPr id="7551" name="Picture 7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6607" cy="2414486"/>
                    </a:xfrm>
                    <a:prstGeom prst="rect">
                      <a:avLst/>
                    </a:prstGeom>
                    <a:noFill/>
                    <a:ln>
                      <a:solidFill>
                        <a:schemeClr val="tx1">
                          <a:lumMod val="50000"/>
                          <a:lumOff val="50000"/>
                        </a:schemeClr>
                      </a:solidFill>
                    </a:ln>
                  </pic:spPr>
                </pic:pic>
              </a:graphicData>
            </a:graphic>
          </wp:inline>
        </w:drawing>
      </w:r>
    </w:p>
    <w:p w14:paraId="01924341" w14:textId="77777777" w:rsidR="004154E8" w:rsidRDefault="004154E8" w:rsidP="004154E8">
      <w:pPr>
        <w:pStyle w:val="LabStepNumberedLevel2"/>
      </w:pPr>
      <w:r>
        <w:t xml:space="preserve">When prompted to </w:t>
      </w:r>
      <w:r w:rsidRPr="00B14C00">
        <w:rPr>
          <w:b/>
        </w:rPr>
        <w:t>Choose the type of user input</w:t>
      </w:r>
      <w:r>
        <w:t xml:space="preserve">, click </w:t>
      </w:r>
      <w:r w:rsidRPr="00B14C00">
        <w:rPr>
          <w:b/>
        </w:rPr>
        <w:t>Text</w:t>
      </w:r>
      <w:r>
        <w:t>.</w:t>
      </w:r>
    </w:p>
    <w:p w14:paraId="632ACAC9" w14:textId="421166CA" w:rsidR="004154E8" w:rsidRDefault="004154E8" w:rsidP="004154E8">
      <w:pPr>
        <w:pStyle w:val="LabStepNumberedLevel2"/>
      </w:pPr>
      <w:r>
        <w:t xml:space="preserve">Change the name of the second input </w:t>
      </w:r>
      <w:r w:rsidR="00275F8F">
        <w:t xml:space="preserve">parameter </w:t>
      </w:r>
      <w:r>
        <w:t xml:space="preserve">to </w:t>
      </w:r>
      <w:r w:rsidRPr="00D41472">
        <w:rPr>
          <w:b/>
        </w:rPr>
        <w:t>Idea</w:t>
      </w:r>
      <w:r>
        <w:t>.</w:t>
      </w:r>
    </w:p>
    <w:p w14:paraId="7BB2675F" w14:textId="77777777" w:rsidR="004154E8" w:rsidRDefault="004154E8" w:rsidP="004154E8">
      <w:pPr>
        <w:pStyle w:val="LabStepScreenshotLevel2"/>
      </w:pPr>
      <w:r>
        <w:drawing>
          <wp:inline distT="0" distB="0" distL="0" distR="0" wp14:anchorId="206C3763" wp14:editId="763508FB">
            <wp:extent cx="4093525" cy="2232831"/>
            <wp:effectExtent l="19050" t="19050" r="21590" b="15240"/>
            <wp:docPr id="7552" name="Picture 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0637" cy="2269438"/>
                    </a:xfrm>
                    <a:prstGeom prst="rect">
                      <a:avLst/>
                    </a:prstGeom>
                    <a:noFill/>
                    <a:ln>
                      <a:solidFill>
                        <a:schemeClr val="tx1">
                          <a:lumMod val="50000"/>
                          <a:lumOff val="50000"/>
                        </a:schemeClr>
                      </a:solidFill>
                    </a:ln>
                  </pic:spPr>
                </pic:pic>
              </a:graphicData>
            </a:graphic>
          </wp:inline>
        </w:drawing>
      </w:r>
    </w:p>
    <w:p w14:paraId="06349177" w14:textId="77777777" w:rsidR="004154E8" w:rsidRDefault="004154E8" w:rsidP="004154E8">
      <w:pPr>
        <w:pStyle w:val="LabStepNumbered"/>
      </w:pPr>
      <w:r>
        <w:lastRenderedPageBreak/>
        <w:t>Add an action to send an email message every time the flow is triggered.</w:t>
      </w:r>
    </w:p>
    <w:p w14:paraId="29BD2FB7" w14:textId="77777777" w:rsidR="004154E8" w:rsidRDefault="004154E8" w:rsidP="004154E8">
      <w:pPr>
        <w:pStyle w:val="LabStepNumberedLevel2"/>
      </w:pPr>
      <w:r>
        <w:t xml:space="preserve">Click </w:t>
      </w:r>
      <w:r w:rsidRPr="00D41472">
        <w:rPr>
          <w:b/>
        </w:rPr>
        <w:t xml:space="preserve">New Step </w:t>
      </w:r>
      <w:r>
        <w:t>at the bottom of the Flow Designer to add a new action.</w:t>
      </w:r>
    </w:p>
    <w:p w14:paraId="59DC3CC5" w14:textId="37F1B9BD" w:rsidR="004154E8" w:rsidRDefault="004154E8" w:rsidP="004154E8">
      <w:pPr>
        <w:pStyle w:val="LabStepNumberedLevel2"/>
      </w:pPr>
      <w:r>
        <w:t xml:space="preserve">Type </w:t>
      </w:r>
      <w:r w:rsidR="00275F8F">
        <w:rPr>
          <w:b/>
        </w:rPr>
        <w:t>"s</w:t>
      </w:r>
      <w:r w:rsidRPr="00D41472">
        <w:rPr>
          <w:b/>
        </w:rPr>
        <w:t xml:space="preserve">end </w:t>
      </w:r>
      <w:r w:rsidR="00275F8F">
        <w:rPr>
          <w:b/>
        </w:rPr>
        <w:t>e</w:t>
      </w:r>
      <w:r w:rsidRPr="00D41472">
        <w:rPr>
          <w:b/>
        </w:rPr>
        <w:t>mail</w:t>
      </w:r>
      <w:r w:rsidR="00275F8F">
        <w:rPr>
          <w:b/>
        </w:rPr>
        <w:t>"</w:t>
      </w:r>
      <w:r>
        <w:t xml:space="preserve"> into the search box to search for the </w:t>
      </w:r>
      <w:r w:rsidRPr="00D41472">
        <w:rPr>
          <w:b/>
        </w:rPr>
        <w:t xml:space="preserve">Send an email </w:t>
      </w:r>
      <w:r w:rsidR="0091301A">
        <w:rPr>
          <w:b/>
        </w:rPr>
        <w:t xml:space="preserve">(V2) </w:t>
      </w:r>
      <w:r w:rsidRPr="0091301A">
        <w:t>action</w:t>
      </w:r>
      <w:r>
        <w:t>.</w:t>
      </w:r>
    </w:p>
    <w:p w14:paraId="711441BB" w14:textId="473DF09F" w:rsidR="004154E8" w:rsidRDefault="004154E8" w:rsidP="004154E8">
      <w:pPr>
        <w:pStyle w:val="LabStepNumberedLevel2"/>
      </w:pPr>
      <w:r>
        <w:t xml:space="preserve">Select the </w:t>
      </w:r>
      <w:r w:rsidRPr="00D41472">
        <w:rPr>
          <w:b/>
        </w:rPr>
        <w:t xml:space="preserve">Send an email </w:t>
      </w:r>
      <w:r w:rsidR="00E156F5">
        <w:rPr>
          <w:b/>
        </w:rPr>
        <w:t xml:space="preserve">(V2) </w:t>
      </w:r>
      <w:r>
        <w:rPr>
          <w:b/>
        </w:rPr>
        <w:t xml:space="preserve">- Office 365 Outlook </w:t>
      </w:r>
      <w:r>
        <w:t>action.</w:t>
      </w:r>
    </w:p>
    <w:p w14:paraId="312A9FEA" w14:textId="6FACF710" w:rsidR="004154E8" w:rsidRDefault="00E156F5" w:rsidP="004154E8">
      <w:pPr>
        <w:pStyle w:val="LabStepScreenshotLevel2"/>
      </w:pPr>
      <w:r>
        <w:drawing>
          <wp:inline distT="0" distB="0" distL="0" distR="0" wp14:anchorId="5D6AE733" wp14:editId="3E8BF354">
            <wp:extent cx="2693670" cy="2025925"/>
            <wp:effectExtent l="19050" t="19050" r="1143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9803" cy="2038059"/>
                    </a:xfrm>
                    <a:prstGeom prst="rect">
                      <a:avLst/>
                    </a:prstGeom>
                    <a:noFill/>
                    <a:ln>
                      <a:solidFill>
                        <a:schemeClr val="tx1">
                          <a:lumMod val="50000"/>
                          <a:lumOff val="50000"/>
                        </a:schemeClr>
                      </a:solidFill>
                    </a:ln>
                  </pic:spPr>
                </pic:pic>
              </a:graphicData>
            </a:graphic>
          </wp:inline>
        </w:drawing>
      </w:r>
    </w:p>
    <w:p w14:paraId="4873563A" w14:textId="286F5BC2" w:rsidR="003D270A" w:rsidRDefault="003D270A" w:rsidP="0091301A">
      <w:pPr>
        <w:pStyle w:val="LabExerciseCallout"/>
      </w:pPr>
      <w:r>
        <w:t xml:space="preserve">Note that in addition to the </w:t>
      </w:r>
      <w:r w:rsidRPr="003D270A">
        <w:rPr>
          <w:b/>
        </w:rPr>
        <w:t>Send an email</w:t>
      </w:r>
      <w:r w:rsidR="0091301A">
        <w:rPr>
          <w:b/>
        </w:rPr>
        <w:t xml:space="preserve"> (V2)</w:t>
      </w:r>
      <w:r>
        <w:t xml:space="preserve"> action, there </w:t>
      </w:r>
      <w:r w:rsidR="0091301A">
        <w:t xml:space="preserve">are </w:t>
      </w:r>
      <w:r>
        <w:t xml:space="preserve">several </w:t>
      </w:r>
      <w:r w:rsidR="0091301A">
        <w:t xml:space="preserve">other </w:t>
      </w:r>
      <w:r>
        <w:t>action</w:t>
      </w:r>
      <w:r w:rsidR="0091301A">
        <w:t>s</w:t>
      </w:r>
      <w:r>
        <w:t xml:space="preserve"> </w:t>
      </w:r>
      <w:r w:rsidR="0091301A">
        <w:t xml:space="preserve">for sending email messages. The action named </w:t>
      </w:r>
      <w:r w:rsidRPr="003D270A">
        <w:rPr>
          <w:b/>
        </w:rPr>
        <w:t>Send an email (V2)</w:t>
      </w:r>
      <w:r>
        <w:t xml:space="preserve"> provides a</w:t>
      </w:r>
      <w:r w:rsidR="0091301A">
        <w:t xml:space="preserve">n enhanced </w:t>
      </w:r>
      <w:r>
        <w:t xml:space="preserve">HTML editor for </w:t>
      </w:r>
      <w:r w:rsidR="0091301A">
        <w:t xml:space="preserve">authoring </w:t>
      </w:r>
      <w:r>
        <w:t>the email body.</w:t>
      </w:r>
    </w:p>
    <w:p w14:paraId="4B45ACF3" w14:textId="77777777" w:rsidR="004154E8" w:rsidRDefault="004154E8" w:rsidP="004154E8">
      <w:pPr>
        <w:pStyle w:val="LabStepNumberedLevel2"/>
      </w:pPr>
      <w:r>
        <w:t xml:space="preserve">In the </w:t>
      </w:r>
      <w:r w:rsidRPr="00D41472">
        <w:rPr>
          <w:b/>
        </w:rPr>
        <w:t xml:space="preserve">Send an email </w:t>
      </w:r>
      <w:r w:rsidRPr="003D270A">
        <w:t>action</w:t>
      </w:r>
      <w:r>
        <w:t xml:space="preserve">, add your Office 365 trial account email address to the </w:t>
      </w:r>
      <w:r w:rsidRPr="00D41472">
        <w:rPr>
          <w:b/>
        </w:rPr>
        <w:t>To</w:t>
      </w:r>
      <w:r>
        <w:t xml:space="preserve"> field.</w:t>
      </w:r>
    </w:p>
    <w:p w14:paraId="4B08B10E" w14:textId="262650FF" w:rsidR="004154E8" w:rsidRDefault="004154E8" w:rsidP="004154E8">
      <w:pPr>
        <w:pStyle w:val="LabStepNumberedLevel2"/>
      </w:pPr>
      <w:r>
        <w:t xml:space="preserve">In the </w:t>
      </w:r>
      <w:r w:rsidRPr="00D41472">
        <w:rPr>
          <w:b/>
        </w:rPr>
        <w:t>Subject</w:t>
      </w:r>
      <w:r>
        <w:t xml:space="preserve"> field, add the </w:t>
      </w:r>
      <w:r w:rsidRPr="00D41472">
        <w:rPr>
          <w:b/>
        </w:rPr>
        <w:t>Quality</w:t>
      </w:r>
      <w:r>
        <w:t xml:space="preserve"> field from flow data followed by </w:t>
      </w:r>
      <w:r w:rsidR="0091301A">
        <w:t xml:space="preserve">a space and </w:t>
      </w:r>
      <w:r>
        <w:t xml:space="preserve">the text </w:t>
      </w:r>
      <w:r w:rsidR="003D270A">
        <w:rPr>
          <w:b/>
        </w:rPr>
        <w:t>"</w:t>
      </w:r>
      <w:r w:rsidRPr="00D41472">
        <w:rPr>
          <w:b/>
        </w:rPr>
        <w:t xml:space="preserve">Idea for </w:t>
      </w:r>
      <w:r w:rsidR="0091301A">
        <w:rPr>
          <w:b/>
        </w:rPr>
        <w:t>C</w:t>
      </w:r>
      <w:r w:rsidRPr="00D41472">
        <w:rPr>
          <w:b/>
        </w:rPr>
        <w:t>onsideration</w:t>
      </w:r>
      <w:r w:rsidR="003D270A">
        <w:rPr>
          <w:b/>
        </w:rPr>
        <w:t>"</w:t>
      </w:r>
      <w:r>
        <w:t>.</w:t>
      </w:r>
    </w:p>
    <w:p w14:paraId="277D4A91" w14:textId="77777777" w:rsidR="004154E8" w:rsidRDefault="004154E8" w:rsidP="004154E8">
      <w:pPr>
        <w:pStyle w:val="LabStepNumberedLevel2"/>
      </w:pPr>
      <w:r>
        <w:t xml:space="preserve">In the </w:t>
      </w:r>
      <w:r w:rsidRPr="00D41472">
        <w:rPr>
          <w:b/>
        </w:rPr>
        <w:t>Body</w:t>
      </w:r>
      <w:r>
        <w:t xml:space="preserve"> field, add the </w:t>
      </w:r>
      <w:r>
        <w:rPr>
          <w:b/>
        </w:rPr>
        <w:t>Idea</w:t>
      </w:r>
      <w:r>
        <w:t xml:space="preserve"> field from flow data.</w:t>
      </w:r>
    </w:p>
    <w:p w14:paraId="0CA26669" w14:textId="59DBDBDE" w:rsidR="004154E8" w:rsidRDefault="004154E8" w:rsidP="004154E8">
      <w:pPr>
        <w:pStyle w:val="LabStepNumberedLevel2"/>
      </w:pPr>
      <w:r>
        <w:t xml:space="preserve">When you are done, the </w:t>
      </w:r>
      <w:r w:rsidRPr="00D41472">
        <w:rPr>
          <w:b/>
        </w:rPr>
        <w:t>Send an email</w:t>
      </w:r>
      <w:r w:rsidR="0091301A">
        <w:rPr>
          <w:b/>
        </w:rPr>
        <w:t xml:space="preserve"> (V2)</w:t>
      </w:r>
      <w:r>
        <w:t xml:space="preserve"> action should match the following screenshot.</w:t>
      </w:r>
    </w:p>
    <w:p w14:paraId="4D3F736E" w14:textId="5030D49F" w:rsidR="004154E8" w:rsidRDefault="00E156F5" w:rsidP="004154E8">
      <w:pPr>
        <w:pStyle w:val="LabStepScreenshotLevel2"/>
      </w:pPr>
      <w:r>
        <w:drawing>
          <wp:inline distT="0" distB="0" distL="0" distR="0" wp14:anchorId="71202DC7" wp14:editId="18E70BF6">
            <wp:extent cx="2895600" cy="1893086"/>
            <wp:effectExtent l="19050" t="19050" r="19050" b="120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3786" cy="1904976"/>
                    </a:xfrm>
                    <a:prstGeom prst="rect">
                      <a:avLst/>
                    </a:prstGeom>
                    <a:noFill/>
                    <a:ln>
                      <a:solidFill>
                        <a:schemeClr val="tx1">
                          <a:lumMod val="50000"/>
                          <a:lumOff val="50000"/>
                        </a:schemeClr>
                      </a:solidFill>
                    </a:ln>
                  </pic:spPr>
                </pic:pic>
              </a:graphicData>
            </a:graphic>
          </wp:inline>
        </w:drawing>
      </w:r>
    </w:p>
    <w:p w14:paraId="163C2006" w14:textId="77777777" w:rsidR="004154E8" w:rsidRDefault="004154E8" w:rsidP="004154E8">
      <w:pPr>
        <w:pStyle w:val="LabStepNumberedLevel2"/>
      </w:pPr>
      <w:r>
        <w:t xml:space="preserve">Click the </w:t>
      </w:r>
      <w:r w:rsidRPr="00682830">
        <w:rPr>
          <w:b/>
        </w:rPr>
        <w:t xml:space="preserve">Save </w:t>
      </w:r>
      <w:r>
        <w:t>button at the bottom of the Flow Designer to save your flow.</w:t>
      </w:r>
    </w:p>
    <w:p w14:paraId="1BA55096" w14:textId="70C5A8C2" w:rsidR="004154E8" w:rsidRDefault="00E156F5" w:rsidP="004154E8">
      <w:pPr>
        <w:pStyle w:val="LabStepScreenshotLevel2"/>
      </w:pPr>
      <w:r>
        <w:drawing>
          <wp:inline distT="0" distB="0" distL="0" distR="0" wp14:anchorId="0DE07F5A" wp14:editId="240C9678">
            <wp:extent cx="2102203" cy="1383030"/>
            <wp:effectExtent l="19050" t="19050" r="12700" b="2667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4120" cy="1390870"/>
                    </a:xfrm>
                    <a:prstGeom prst="rect">
                      <a:avLst/>
                    </a:prstGeom>
                    <a:noFill/>
                    <a:ln>
                      <a:solidFill>
                        <a:schemeClr val="tx1">
                          <a:lumMod val="50000"/>
                          <a:lumOff val="50000"/>
                        </a:schemeClr>
                      </a:solidFill>
                    </a:ln>
                  </pic:spPr>
                </pic:pic>
              </a:graphicData>
            </a:graphic>
          </wp:inline>
        </w:drawing>
      </w:r>
    </w:p>
    <w:p w14:paraId="30114C21" w14:textId="77777777" w:rsidR="004154E8" w:rsidRDefault="004154E8" w:rsidP="004154E8">
      <w:pPr>
        <w:pStyle w:val="LabStepNumbered"/>
      </w:pPr>
      <w:r>
        <w:lastRenderedPageBreak/>
        <w:t xml:space="preserve">Test the </w:t>
      </w:r>
      <w:r w:rsidRPr="00682830">
        <w:rPr>
          <w:b/>
        </w:rPr>
        <w:t>Idea Tracker</w:t>
      </w:r>
      <w:r>
        <w:t xml:space="preserve"> flow by running it from the browser.</w:t>
      </w:r>
    </w:p>
    <w:p w14:paraId="22A26C53" w14:textId="6A0CABCE" w:rsidR="004154E8" w:rsidRDefault="004154E8" w:rsidP="004154E8">
      <w:pPr>
        <w:pStyle w:val="LabStepNumberedLevel2"/>
      </w:pPr>
      <w:r>
        <w:t xml:space="preserve">Click the </w:t>
      </w:r>
      <w:r w:rsidR="003D270A">
        <w:rPr>
          <w:b/>
        </w:rPr>
        <w:t xml:space="preserve">Test </w:t>
      </w:r>
      <w:r w:rsidR="003D270A">
        <w:t xml:space="preserve">button at the top right </w:t>
      </w:r>
      <w:r>
        <w:t>to manually trigger the flow.</w:t>
      </w:r>
    </w:p>
    <w:p w14:paraId="4C2279ED" w14:textId="77777777" w:rsidR="004154E8" w:rsidRDefault="004154E8" w:rsidP="004154E8">
      <w:pPr>
        <w:pStyle w:val="LabStepScreenshotLevel2"/>
      </w:pPr>
      <w:r>
        <w:drawing>
          <wp:inline distT="0" distB="0" distL="0" distR="0" wp14:anchorId="06C4A35A" wp14:editId="1F0C26D2">
            <wp:extent cx="4501958" cy="641350"/>
            <wp:effectExtent l="19050" t="19050" r="13335" b="25400"/>
            <wp:docPr id="7555" name="Picture 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8762" cy="667962"/>
                    </a:xfrm>
                    <a:prstGeom prst="rect">
                      <a:avLst/>
                    </a:prstGeom>
                    <a:noFill/>
                    <a:ln>
                      <a:solidFill>
                        <a:schemeClr val="tx1">
                          <a:lumMod val="50000"/>
                          <a:lumOff val="50000"/>
                        </a:schemeClr>
                      </a:solidFill>
                    </a:ln>
                  </pic:spPr>
                </pic:pic>
              </a:graphicData>
            </a:graphic>
          </wp:inline>
        </w:drawing>
      </w:r>
    </w:p>
    <w:p w14:paraId="61AC67C4" w14:textId="6A9455ED" w:rsidR="004154E8" w:rsidRDefault="003D270A" w:rsidP="004154E8">
      <w:pPr>
        <w:pStyle w:val="LabStepNumberedLevel2"/>
      </w:pPr>
      <w:r>
        <w:t xml:space="preserve">Select the option </w:t>
      </w:r>
      <w:r w:rsidRPr="003D270A">
        <w:rPr>
          <w:b/>
        </w:rPr>
        <w:t>I'll perform the trigger action</w:t>
      </w:r>
      <w:r>
        <w:t xml:space="preserve"> and then click the </w:t>
      </w:r>
      <w:r w:rsidR="000E30F7" w:rsidRPr="000E30F7">
        <w:rPr>
          <w:b/>
        </w:rPr>
        <w:t xml:space="preserve">Save &amp; </w:t>
      </w:r>
      <w:r w:rsidRPr="003D270A">
        <w:rPr>
          <w:b/>
        </w:rPr>
        <w:t>Test</w:t>
      </w:r>
      <w:r>
        <w:t xml:space="preserve"> button.</w:t>
      </w:r>
    </w:p>
    <w:p w14:paraId="2E15AEE8" w14:textId="2EC58A5B" w:rsidR="004154E8" w:rsidRDefault="00E156F5" w:rsidP="004154E8">
      <w:pPr>
        <w:pStyle w:val="LabStepScreenshotLevel2"/>
      </w:pPr>
      <w:r>
        <w:drawing>
          <wp:inline distT="0" distB="0" distL="0" distR="0" wp14:anchorId="2770C0EA" wp14:editId="200A5E59">
            <wp:extent cx="1638543" cy="748030"/>
            <wp:effectExtent l="19050" t="19050" r="19050" b="1397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7669" cy="761327"/>
                    </a:xfrm>
                    <a:prstGeom prst="rect">
                      <a:avLst/>
                    </a:prstGeom>
                    <a:noFill/>
                    <a:ln>
                      <a:solidFill>
                        <a:schemeClr val="tx1">
                          <a:lumMod val="50000"/>
                          <a:lumOff val="50000"/>
                        </a:schemeClr>
                      </a:solidFill>
                    </a:ln>
                  </pic:spPr>
                </pic:pic>
              </a:graphicData>
            </a:graphic>
          </wp:inline>
        </w:drawing>
      </w:r>
    </w:p>
    <w:p w14:paraId="10E3D8EB" w14:textId="4A40DFAA" w:rsidR="004154E8" w:rsidRDefault="004154E8" w:rsidP="004154E8">
      <w:pPr>
        <w:pStyle w:val="LabStepNumberedLevel2"/>
      </w:pPr>
      <w:r>
        <w:t xml:space="preserve">If prompted, sign in </w:t>
      </w:r>
      <w:r w:rsidR="000E30F7">
        <w:t xml:space="preserve">with your Office 365 user account and </w:t>
      </w:r>
      <w:r>
        <w:t xml:space="preserve">grant permissions to the </w:t>
      </w:r>
      <w:r w:rsidRPr="000E30F7">
        <w:rPr>
          <w:b/>
        </w:rPr>
        <w:t>Office 365 Outlook</w:t>
      </w:r>
      <w:r>
        <w:t xml:space="preserve"> connector.</w:t>
      </w:r>
    </w:p>
    <w:p w14:paraId="100572A9" w14:textId="77777777" w:rsidR="004154E8" w:rsidRDefault="004154E8" w:rsidP="004154E8">
      <w:pPr>
        <w:pStyle w:val="LabStepNumberedLevel2"/>
      </w:pPr>
      <w:r>
        <w:t xml:space="preserve">Click the </w:t>
      </w:r>
      <w:r w:rsidRPr="00682830">
        <w:rPr>
          <w:b/>
        </w:rPr>
        <w:t>Continue</w:t>
      </w:r>
      <w:r>
        <w:t xml:space="preserve"> button.</w:t>
      </w:r>
    </w:p>
    <w:p w14:paraId="3C0C7537" w14:textId="36307E0C" w:rsidR="004154E8" w:rsidRDefault="000E30F7" w:rsidP="004154E8">
      <w:pPr>
        <w:pStyle w:val="LabStepScreenshotLevel2"/>
      </w:pPr>
      <w:r>
        <w:drawing>
          <wp:inline distT="0" distB="0" distL="0" distR="0" wp14:anchorId="23A8F0CB" wp14:editId="08A340A8">
            <wp:extent cx="2124710" cy="1959108"/>
            <wp:effectExtent l="19050" t="19050" r="27940" b="2222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24710" cy="1959108"/>
                    </a:xfrm>
                    <a:prstGeom prst="rect">
                      <a:avLst/>
                    </a:prstGeom>
                    <a:noFill/>
                    <a:ln>
                      <a:solidFill>
                        <a:schemeClr val="tx1">
                          <a:lumMod val="50000"/>
                          <a:lumOff val="50000"/>
                        </a:schemeClr>
                      </a:solidFill>
                    </a:ln>
                  </pic:spPr>
                </pic:pic>
              </a:graphicData>
            </a:graphic>
          </wp:inline>
        </w:drawing>
      </w:r>
    </w:p>
    <w:p w14:paraId="44F9A52F" w14:textId="77777777" w:rsidR="004154E8" w:rsidRDefault="004154E8" w:rsidP="00715C67">
      <w:pPr>
        <w:pStyle w:val="LabExerciseCallout"/>
      </w:pPr>
      <w:r>
        <w:t xml:space="preserve">You should now be prompted with a page that allows you to enter values for the two input fields named </w:t>
      </w:r>
      <w:r w:rsidRPr="00682830">
        <w:rPr>
          <w:b/>
        </w:rPr>
        <w:t>Quality</w:t>
      </w:r>
      <w:r>
        <w:t xml:space="preserve"> and </w:t>
      </w:r>
      <w:r w:rsidRPr="00682830">
        <w:rPr>
          <w:b/>
        </w:rPr>
        <w:t>Idea</w:t>
      </w:r>
      <w:r>
        <w:t>.</w:t>
      </w:r>
    </w:p>
    <w:p w14:paraId="75B0D3B7" w14:textId="77777777" w:rsidR="004154E8" w:rsidRDefault="004154E8" w:rsidP="004154E8">
      <w:pPr>
        <w:pStyle w:val="LabStepNumberedLevel2"/>
      </w:pPr>
      <w:r>
        <w:t xml:space="preserve">Enter some sample test values for the input fields named </w:t>
      </w:r>
      <w:r w:rsidRPr="00682830">
        <w:rPr>
          <w:b/>
        </w:rPr>
        <w:t>Quantity</w:t>
      </w:r>
      <w:r>
        <w:t xml:space="preserve"> and </w:t>
      </w:r>
      <w:r w:rsidRPr="00682830">
        <w:rPr>
          <w:b/>
        </w:rPr>
        <w:t>Idea</w:t>
      </w:r>
      <w:r>
        <w:t xml:space="preserve"> and then click </w:t>
      </w:r>
      <w:r w:rsidRPr="00682830">
        <w:rPr>
          <w:b/>
        </w:rPr>
        <w:t>Run flow</w:t>
      </w:r>
      <w:r>
        <w:t>.</w:t>
      </w:r>
    </w:p>
    <w:p w14:paraId="1BB6F929" w14:textId="33532E1B" w:rsidR="004154E8" w:rsidRDefault="000E30F7" w:rsidP="004154E8">
      <w:pPr>
        <w:pStyle w:val="LabStepScreenshotLevel2"/>
      </w:pPr>
      <w:r>
        <w:drawing>
          <wp:inline distT="0" distB="0" distL="0" distR="0" wp14:anchorId="02E48744" wp14:editId="25E4CEC9">
            <wp:extent cx="1892984" cy="2444750"/>
            <wp:effectExtent l="19050" t="19050" r="12065" b="1270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9230" cy="2452817"/>
                    </a:xfrm>
                    <a:prstGeom prst="rect">
                      <a:avLst/>
                    </a:prstGeom>
                    <a:noFill/>
                    <a:ln>
                      <a:solidFill>
                        <a:schemeClr val="tx1">
                          <a:lumMod val="50000"/>
                          <a:lumOff val="50000"/>
                        </a:schemeClr>
                      </a:solidFill>
                    </a:ln>
                  </pic:spPr>
                </pic:pic>
              </a:graphicData>
            </a:graphic>
          </wp:inline>
        </w:drawing>
      </w:r>
    </w:p>
    <w:p w14:paraId="5581601A" w14:textId="5A1A0CE8" w:rsidR="004154E8" w:rsidRDefault="004154E8" w:rsidP="004154E8">
      <w:pPr>
        <w:pStyle w:val="LabStepNumberedLevel2"/>
      </w:pPr>
      <w:r>
        <w:lastRenderedPageBreak/>
        <w:t xml:space="preserve">You should see a message indicating that the flow </w:t>
      </w:r>
      <w:r w:rsidR="00A829CE">
        <w:t>run started</w:t>
      </w:r>
      <w:r>
        <w:t xml:space="preserve"> successfully.</w:t>
      </w:r>
      <w:r w:rsidR="008E3CD7">
        <w:t xml:space="preserve"> Click the </w:t>
      </w:r>
      <w:r w:rsidR="008E3CD7" w:rsidRPr="008E3CD7">
        <w:rPr>
          <w:b/>
        </w:rPr>
        <w:t>Done</w:t>
      </w:r>
      <w:r w:rsidR="008E3CD7">
        <w:t xml:space="preserve"> button.</w:t>
      </w:r>
    </w:p>
    <w:p w14:paraId="5F50A6DA" w14:textId="673D95D5" w:rsidR="004154E8" w:rsidRDefault="001019DD" w:rsidP="004154E8">
      <w:pPr>
        <w:pStyle w:val="LabStepScreenshotLevel2"/>
      </w:pPr>
      <w:r>
        <w:drawing>
          <wp:inline distT="0" distB="0" distL="0" distR="0" wp14:anchorId="5A2EB883" wp14:editId="59D8A4F8">
            <wp:extent cx="1489710" cy="1586200"/>
            <wp:effectExtent l="19050" t="19050" r="15240" b="1460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95765" cy="1592647"/>
                    </a:xfrm>
                    <a:prstGeom prst="rect">
                      <a:avLst/>
                    </a:prstGeom>
                    <a:noFill/>
                    <a:ln>
                      <a:solidFill>
                        <a:schemeClr val="tx1">
                          <a:lumMod val="50000"/>
                          <a:lumOff val="50000"/>
                        </a:schemeClr>
                      </a:solidFill>
                    </a:ln>
                  </pic:spPr>
                </pic:pic>
              </a:graphicData>
            </a:graphic>
          </wp:inline>
        </w:drawing>
      </w:r>
    </w:p>
    <w:p w14:paraId="40AA011E" w14:textId="2201E80B" w:rsidR="001019DD" w:rsidRDefault="008E3CD7" w:rsidP="001019DD">
      <w:pPr>
        <w:pStyle w:val="LabStepNumberedLevel2"/>
      </w:pPr>
      <w:r>
        <w:t>You should now see the flow run page for the flow that just ran.</w:t>
      </w:r>
    </w:p>
    <w:p w14:paraId="133EB076" w14:textId="11A072FB" w:rsidR="001019DD" w:rsidRDefault="001019DD" w:rsidP="001019DD">
      <w:pPr>
        <w:pStyle w:val="LabStepScreenshotLevel2"/>
      </w:pPr>
      <w:r>
        <w:drawing>
          <wp:inline distT="0" distB="0" distL="0" distR="0" wp14:anchorId="530CB119" wp14:editId="073FB50F">
            <wp:extent cx="3754120" cy="1113982"/>
            <wp:effectExtent l="19050" t="19050" r="17780" b="1016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7610" cy="1123920"/>
                    </a:xfrm>
                    <a:prstGeom prst="rect">
                      <a:avLst/>
                    </a:prstGeom>
                    <a:noFill/>
                    <a:ln>
                      <a:solidFill>
                        <a:schemeClr val="tx1">
                          <a:lumMod val="50000"/>
                          <a:lumOff val="50000"/>
                        </a:schemeClr>
                      </a:solidFill>
                    </a:ln>
                  </pic:spPr>
                </pic:pic>
              </a:graphicData>
            </a:graphic>
          </wp:inline>
        </w:drawing>
      </w:r>
    </w:p>
    <w:p w14:paraId="5367D3FC" w14:textId="11243964" w:rsidR="001019DD" w:rsidRDefault="008E3CD7" w:rsidP="001019DD">
      <w:pPr>
        <w:pStyle w:val="LabStepNumberedLevel2"/>
      </w:pPr>
      <w:r>
        <w:t>Click the back arrow button to the right of the flow title to move back to the flow summary page.</w:t>
      </w:r>
    </w:p>
    <w:p w14:paraId="31B04490" w14:textId="54DD266F" w:rsidR="001019DD" w:rsidRDefault="001019DD" w:rsidP="001019DD">
      <w:pPr>
        <w:pStyle w:val="LabStepScreenshotLevel2"/>
      </w:pPr>
      <w:r>
        <w:drawing>
          <wp:inline distT="0" distB="0" distL="0" distR="0" wp14:anchorId="318F6227" wp14:editId="646A7F00">
            <wp:extent cx="3053080" cy="1046462"/>
            <wp:effectExtent l="19050" t="19050" r="13970" b="2095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37111" b="3961"/>
                    <a:stretch/>
                  </pic:blipFill>
                  <pic:spPr bwMode="auto">
                    <a:xfrm>
                      <a:off x="0" y="0"/>
                      <a:ext cx="3074510" cy="1053807"/>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D80C93A" w14:textId="2BA6C179" w:rsidR="001019DD" w:rsidRDefault="008E3CD7" w:rsidP="001019DD">
      <w:pPr>
        <w:pStyle w:val="LabStepNumberedLevel2"/>
      </w:pPr>
      <w:r>
        <w:t xml:space="preserve">You should now be at the </w:t>
      </w:r>
      <w:r w:rsidRPr="008E3CD7">
        <w:rPr>
          <w:b/>
        </w:rPr>
        <w:t>Idea Tracker</w:t>
      </w:r>
      <w:r>
        <w:t xml:space="preserve"> summary page which displays flow details and a toolbar with commands buttons.</w:t>
      </w:r>
    </w:p>
    <w:p w14:paraId="1F4546DD" w14:textId="4BACC2C5" w:rsidR="001019DD" w:rsidRDefault="001019DD" w:rsidP="001019DD">
      <w:pPr>
        <w:pStyle w:val="LabStepScreenshotLevel2"/>
      </w:pPr>
      <w:r>
        <w:drawing>
          <wp:inline distT="0" distB="0" distL="0" distR="0" wp14:anchorId="4CF7F010" wp14:editId="44BF689F">
            <wp:extent cx="5268826" cy="1205901"/>
            <wp:effectExtent l="19050" t="19050" r="27305" b="1333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7008"/>
                    <a:stretch/>
                  </pic:blipFill>
                  <pic:spPr bwMode="auto">
                    <a:xfrm>
                      <a:off x="0" y="0"/>
                      <a:ext cx="5330093" cy="121992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34F14C0" w14:textId="0A970E01" w:rsidR="001019DD" w:rsidRDefault="008E3CD7" w:rsidP="001019DD">
      <w:pPr>
        <w:pStyle w:val="LabStepNumberedLevel2"/>
      </w:pPr>
      <w:r>
        <w:t xml:space="preserve">Click the </w:t>
      </w:r>
      <w:r w:rsidRPr="00B332F3">
        <w:rPr>
          <w:b/>
        </w:rPr>
        <w:t>Run</w:t>
      </w:r>
      <w:r>
        <w:t xml:space="preserve"> button to run the flow once more.</w:t>
      </w:r>
    </w:p>
    <w:p w14:paraId="596F7B05" w14:textId="1387B752" w:rsidR="001019DD" w:rsidRDefault="006C775D" w:rsidP="001019DD">
      <w:pPr>
        <w:pStyle w:val="LabStepScreenshotLevel2"/>
      </w:pPr>
      <w:r>
        <w:drawing>
          <wp:inline distT="0" distB="0" distL="0" distR="0" wp14:anchorId="0EA68C1C" wp14:editId="69037A10">
            <wp:extent cx="4497070" cy="675036"/>
            <wp:effectExtent l="19050" t="19050" r="17780" b="1079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6">
                      <a:extLst>
                        <a:ext uri="{28A0092B-C50C-407E-A947-70E740481C1C}">
                          <a14:useLocalDpi xmlns:a14="http://schemas.microsoft.com/office/drawing/2010/main" val="0"/>
                        </a:ext>
                      </a:extLst>
                    </a:blip>
                    <a:srcRect r="29822"/>
                    <a:stretch/>
                  </pic:blipFill>
                  <pic:spPr bwMode="auto">
                    <a:xfrm>
                      <a:off x="0" y="0"/>
                      <a:ext cx="4506610" cy="676468"/>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E45E50E" w14:textId="45A2B697" w:rsidR="008E3CD7" w:rsidRDefault="00B332F3" w:rsidP="008E3CD7">
      <w:pPr>
        <w:pStyle w:val="LabExerciseCallout"/>
      </w:pPr>
      <w:r>
        <w:t xml:space="preserve">Earlier, you ran </w:t>
      </w:r>
      <w:r w:rsidR="008E3CD7">
        <w:t xml:space="preserve">this flow from the flow editor as a test run. Now you are running flow in </w:t>
      </w:r>
      <w:r>
        <w:t xml:space="preserve">the </w:t>
      </w:r>
      <w:r w:rsidR="008E3CD7">
        <w:t xml:space="preserve">standard production </w:t>
      </w:r>
      <w:r>
        <w:t xml:space="preserve">mode for flow runs </w:t>
      </w:r>
      <w:r w:rsidR="008E3CD7">
        <w:t>as opposed to running it in test mode.</w:t>
      </w:r>
    </w:p>
    <w:p w14:paraId="7974E9A5" w14:textId="38BF7D55" w:rsidR="001019DD" w:rsidRDefault="008E3CD7" w:rsidP="001019DD">
      <w:pPr>
        <w:pStyle w:val="LabStepNumberedLevel2"/>
      </w:pPr>
      <w:r>
        <w:lastRenderedPageBreak/>
        <w:t xml:space="preserve">Provide creative values for the two </w:t>
      </w:r>
      <w:r w:rsidRPr="008E3CD7">
        <w:rPr>
          <w:b/>
        </w:rPr>
        <w:t>Idea Tracker</w:t>
      </w:r>
      <w:r>
        <w:t xml:space="preserve"> input parameters and </w:t>
      </w:r>
      <w:r w:rsidR="00B332F3">
        <w:t xml:space="preserve">then </w:t>
      </w:r>
      <w:r>
        <w:t xml:space="preserve">click the </w:t>
      </w:r>
      <w:r w:rsidRPr="008E3CD7">
        <w:rPr>
          <w:b/>
        </w:rPr>
        <w:t>Run flow</w:t>
      </w:r>
      <w:r>
        <w:t xml:space="preserve"> button.</w:t>
      </w:r>
    </w:p>
    <w:p w14:paraId="7772A660" w14:textId="576948AB" w:rsidR="006C775D" w:rsidRDefault="006C775D" w:rsidP="006C775D">
      <w:pPr>
        <w:pStyle w:val="LabStepScreenshotLevel2"/>
      </w:pPr>
      <w:r>
        <w:drawing>
          <wp:inline distT="0" distB="0" distL="0" distR="0" wp14:anchorId="41E7165A" wp14:editId="59165ED6">
            <wp:extent cx="1573961" cy="1960510"/>
            <wp:effectExtent l="19050" t="19050" r="26670" b="2095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8457" cy="1978566"/>
                    </a:xfrm>
                    <a:prstGeom prst="rect">
                      <a:avLst/>
                    </a:prstGeom>
                    <a:noFill/>
                    <a:ln>
                      <a:solidFill>
                        <a:schemeClr val="tx1">
                          <a:lumMod val="50000"/>
                          <a:lumOff val="50000"/>
                        </a:schemeClr>
                      </a:solidFill>
                    </a:ln>
                  </pic:spPr>
                </pic:pic>
              </a:graphicData>
            </a:graphic>
          </wp:inline>
        </w:drawing>
      </w:r>
    </w:p>
    <w:p w14:paraId="41AD991C" w14:textId="704FE6F4" w:rsidR="006C775D" w:rsidRDefault="008E3CD7" w:rsidP="001019DD">
      <w:pPr>
        <w:pStyle w:val="LabStepNumberedLevel2"/>
      </w:pPr>
      <w:r>
        <w:t xml:space="preserve">After the flow has run, inspect the </w:t>
      </w:r>
      <w:r w:rsidRPr="00B332F3">
        <w:rPr>
          <w:b/>
        </w:rPr>
        <w:t>Run</w:t>
      </w:r>
      <w:r w:rsidR="00B332F3">
        <w:rPr>
          <w:b/>
        </w:rPr>
        <w:t>s</w:t>
      </w:r>
      <w:r>
        <w:t xml:space="preserve"> </w:t>
      </w:r>
      <w:r w:rsidR="00B332F3">
        <w:t xml:space="preserve">section </w:t>
      </w:r>
      <w:r>
        <w:t xml:space="preserve">of the </w:t>
      </w:r>
      <w:r w:rsidRPr="008E3CD7">
        <w:rPr>
          <w:b/>
        </w:rPr>
        <w:t>Idea Tracker</w:t>
      </w:r>
      <w:r>
        <w:t xml:space="preserve"> flow summary page.</w:t>
      </w:r>
    </w:p>
    <w:p w14:paraId="138FBAAD" w14:textId="75CC85D7" w:rsidR="006C775D" w:rsidRDefault="006C775D" w:rsidP="006C775D">
      <w:pPr>
        <w:pStyle w:val="LabStepScreenshotLevel2"/>
      </w:pPr>
      <w:r>
        <w:drawing>
          <wp:inline distT="0" distB="0" distL="0" distR="0" wp14:anchorId="09F48864" wp14:editId="6E33FDC4">
            <wp:extent cx="2342013" cy="1334420"/>
            <wp:effectExtent l="19050" t="19050" r="20320" b="1841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7282"/>
                    <a:stretch/>
                  </pic:blipFill>
                  <pic:spPr bwMode="auto">
                    <a:xfrm>
                      <a:off x="0" y="0"/>
                      <a:ext cx="2392477" cy="136317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D2E2BE" w14:textId="08063E10" w:rsidR="006C775D" w:rsidRDefault="00B332F3" w:rsidP="001019DD">
      <w:pPr>
        <w:pStyle w:val="LabStepNumberedLevel2"/>
      </w:pPr>
      <w:r>
        <w:t xml:space="preserve">Look at the </w:t>
      </w:r>
      <w:r w:rsidRPr="00B332F3">
        <w:rPr>
          <w:b/>
        </w:rPr>
        <w:t>Status</w:t>
      </w:r>
      <w:r>
        <w:t xml:space="preserve"> column of the </w:t>
      </w:r>
      <w:r w:rsidRPr="00B332F3">
        <w:rPr>
          <w:b/>
        </w:rPr>
        <w:t>Runs</w:t>
      </w:r>
      <w:r>
        <w:t xml:space="preserve"> list and observe it differentiates between standard runs and test runs.</w:t>
      </w:r>
    </w:p>
    <w:p w14:paraId="74755B15" w14:textId="20028097" w:rsidR="006C775D" w:rsidRDefault="006C775D" w:rsidP="006C775D">
      <w:pPr>
        <w:pStyle w:val="LabStepScreenshotLevel2"/>
      </w:pPr>
      <w:r>
        <w:drawing>
          <wp:inline distT="0" distB="0" distL="0" distR="0" wp14:anchorId="7C64A2E0" wp14:editId="47D2F684">
            <wp:extent cx="3235960" cy="747866"/>
            <wp:effectExtent l="19050" t="19050" r="21590" b="1460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45292" cy="773134"/>
                    </a:xfrm>
                    <a:prstGeom prst="rect">
                      <a:avLst/>
                    </a:prstGeom>
                    <a:noFill/>
                    <a:ln>
                      <a:solidFill>
                        <a:schemeClr val="tx1">
                          <a:lumMod val="50000"/>
                          <a:lumOff val="50000"/>
                        </a:schemeClr>
                      </a:solidFill>
                    </a:ln>
                  </pic:spPr>
                </pic:pic>
              </a:graphicData>
            </a:graphic>
          </wp:inline>
        </w:drawing>
      </w:r>
    </w:p>
    <w:p w14:paraId="341DD821" w14:textId="3F4A2716" w:rsidR="004154E8" w:rsidRDefault="004154E8" w:rsidP="004154E8">
      <w:pPr>
        <w:pStyle w:val="LabStepNumbered"/>
      </w:pPr>
      <w:r>
        <w:t xml:space="preserve">Check your </w:t>
      </w:r>
      <w:r w:rsidR="00B332F3">
        <w:t xml:space="preserve">Outlook </w:t>
      </w:r>
      <w:r>
        <w:t xml:space="preserve">inbox to see the message created by the </w:t>
      </w:r>
      <w:r w:rsidRPr="00682830">
        <w:rPr>
          <w:b/>
        </w:rPr>
        <w:t>Idea Tracker</w:t>
      </w:r>
      <w:r>
        <w:t xml:space="preserve"> flow.</w:t>
      </w:r>
    </w:p>
    <w:p w14:paraId="77F94925" w14:textId="77777777" w:rsidR="004154E8" w:rsidRDefault="004154E8" w:rsidP="004154E8">
      <w:pPr>
        <w:pStyle w:val="LabStepNumberedLevel2"/>
      </w:pPr>
      <w:r>
        <w:t>Return to your inbox in Outlook.</w:t>
      </w:r>
    </w:p>
    <w:p w14:paraId="31780482" w14:textId="77777777" w:rsidR="004154E8" w:rsidRDefault="004154E8" w:rsidP="004154E8">
      <w:pPr>
        <w:pStyle w:val="LabStepNumberedLevel2"/>
      </w:pPr>
      <w:r>
        <w:t>Verify that you received the message with your idea.</w:t>
      </w:r>
    </w:p>
    <w:p w14:paraId="6451B0A3" w14:textId="38B61908" w:rsidR="004154E8" w:rsidRDefault="006C775D" w:rsidP="004154E8">
      <w:pPr>
        <w:pStyle w:val="LabStepScreenshotLevel2"/>
      </w:pPr>
      <w:r>
        <w:drawing>
          <wp:inline distT="0" distB="0" distL="0" distR="0" wp14:anchorId="0B2E9801" wp14:editId="15D0864C">
            <wp:extent cx="4161886" cy="2017697"/>
            <wp:effectExtent l="19050" t="19050" r="10160" b="2095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09201" cy="2040635"/>
                    </a:xfrm>
                    <a:prstGeom prst="rect">
                      <a:avLst/>
                    </a:prstGeom>
                    <a:noFill/>
                    <a:ln>
                      <a:solidFill>
                        <a:schemeClr val="tx1">
                          <a:lumMod val="50000"/>
                          <a:lumOff val="50000"/>
                        </a:schemeClr>
                      </a:solidFill>
                    </a:ln>
                  </pic:spPr>
                </pic:pic>
              </a:graphicData>
            </a:graphic>
          </wp:inline>
        </w:drawing>
      </w:r>
    </w:p>
    <w:p w14:paraId="13B5DDD7" w14:textId="073EAE4C" w:rsidR="00E56A96" w:rsidRDefault="00E56A96" w:rsidP="00E56A96">
      <w:pPr>
        <w:pStyle w:val="Heading3"/>
      </w:pPr>
      <w:bookmarkStart w:id="1" w:name="_GoBack"/>
      <w:bookmarkEnd w:id="1"/>
      <w:r>
        <w:lastRenderedPageBreak/>
        <w:t xml:space="preserve">Exercise </w:t>
      </w:r>
      <w:r>
        <w:t>2</w:t>
      </w:r>
      <w:r>
        <w:t>: Create a Flow to Generate a Word Document from a SharePoint List Item</w:t>
      </w:r>
    </w:p>
    <w:p w14:paraId="430C3FE5" w14:textId="77777777" w:rsidR="00E56A96" w:rsidRDefault="00E56A96" w:rsidP="00E56A96">
      <w:pPr>
        <w:pStyle w:val="LabExerciseLeadIn"/>
      </w:pPr>
      <w:r>
        <w:t xml:space="preserve">In this exercise, you will create a new flow that is triggered by selecting a customer item from the SharePoint </w:t>
      </w:r>
      <w:r w:rsidRPr="00F4365A">
        <w:rPr>
          <w:b/>
        </w:rPr>
        <w:t>Customers</w:t>
      </w:r>
      <w:r>
        <w:t xml:space="preserve"> list. You will build the flow to generate a new Word document and populate its content from data in the SharePoint list item that triggered the flow.</w:t>
      </w:r>
    </w:p>
    <w:p w14:paraId="47FC1646" w14:textId="77777777" w:rsidR="00E56A96" w:rsidRDefault="00E56A96" w:rsidP="00E56A96">
      <w:pPr>
        <w:pStyle w:val="LabStepNumbered"/>
        <w:numPr>
          <w:ilvl w:val="0"/>
          <w:numId w:val="41"/>
        </w:numPr>
      </w:pPr>
      <w:r>
        <w:t>Create a SharePoint document library to store letters that are generated by the flow you will create in this exercise.</w:t>
      </w:r>
    </w:p>
    <w:p w14:paraId="2CEF4C5B" w14:textId="77777777" w:rsidR="00E56A96" w:rsidRDefault="00E56A96" w:rsidP="00E56A96">
      <w:pPr>
        <w:pStyle w:val="LabStepNumberedLevel2"/>
      </w:pPr>
      <w:r>
        <w:t>Navigate to your SharePoint site.</w:t>
      </w:r>
    </w:p>
    <w:p w14:paraId="7350F920" w14:textId="77777777" w:rsidR="00E56A96" w:rsidRDefault="00E56A96" w:rsidP="00E56A96">
      <w:pPr>
        <w:pStyle w:val="LabStepNumberedLevel2"/>
      </w:pPr>
      <w:r>
        <w:t xml:space="preserve">Click the </w:t>
      </w:r>
      <w:r w:rsidRPr="00637460">
        <w:rPr>
          <w:b/>
        </w:rPr>
        <w:t>Add an app</w:t>
      </w:r>
      <w:r>
        <w:t xml:space="preserve"> menu command from the </w:t>
      </w:r>
      <w:r w:rsidRPr="00637460">
        <w:rPr>
          <w:b/>
        </w:rPr>
        <w:t>Site Actions</w:t>
      </w:r>
      <w:r>
        <w:t xml:space="preserve"> menu.</w:t>
      </w:r>
    </w:p>
    <w:p w14:paraId="04723811" w14:textId="77777777" w:rsidR="00E56A96" w:rsidRDefault="00E56A96" w:rsidP="00E56A96">
      <w:pPr>
        <w:pStyle w:val="LabStepScreenshotLevel2"/>
      </w:pPr>
      <w:r>
        <w:drawing>
          <wp:inline distT="0" distB="0" distL="0" distR="0" wp14:anchorId="7510BF48" wp14:editId="1E8729C4">
            <wp:extent cx="1543743" cy="1152595"/>
            <wp:effectExtent l="19050" t="19050" r="18415" b="2857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9410"/>
                    <a:stretch/>
                  </pic:blipFill>
                  <pic:spPr bwMode="auto">
                    <a:xfrm>
                      <a:off x="0" y="0"/>
                      <a:ext cx="1563449" cy="116730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CDD85F8" w14:textId="77777777" w:rsidR="00E56A96" w:rsidRDefault="00E56A96" w:rsidP="00E56A96">
      <w:pPr>
        <w:pStyle w:val="LabStepNumberedLevel2"/>
      </w:pPr>
      <w:r>
        <w:t xml:space="preserve">Select a list type of </w:t>
      </w:r>
      <w:r w:rsidRPr="00637460">
        <w:rPr>
          <w:b/>
        </w:rPr>
        <w:t>Document Library</w:t>
      </w:r>
      <w:r>
        <w:t>.</w:t>
      </w:r>
    </w:p>
    <w:p w14:paraId="496951DC" w14:textId="77777777" w:rsidR="00E56A96" w:rsidRDefault="00E56A96" w:rsidP="00E56A96">
      <w:pPr>
        <w:pStyle w:val="LabStepScreenshotLevel2"/>
      </w:pPr>
      <w:r>
        <w:drawing>
          <wp:inline distT="0" distB="0" distL="0" distR="0" wp14:anchorId="425A114E" wp14:editId="1456B3A8">
            <wp:extent cx="2177517" cy="1031827"/>
            <wp:effectExtent l="19050" t="19050" r="13335" b="1651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22048" cy="1052928"/>
                    </a:xfrm>
                    <a:prstGeom prst="rect">
                      <a:avLst/>
                    </a:prstGeom>
                    <a:noFill/>
                    <a:ln>
                      <a:solidFill>
                        <a:schemeClr val="tx1">
                          <a:lumMod val="50000"/>
                          <a:lumOff val="50000"/>
                        </a:schemeClr>
                      </a:solidFill>
                    </a:ln>
                  </pic:spPr>
                </pic:pic>
              </a:graphicData>
            </a:graphic>
          </wp:inline>
        </w:drawing>
      </w:r>
    </w:p>
    <w:p w14:paraId="68764BCC" w14:textId="77777777" w:rsidR="00E56A96" w:rsidRDefault="00E56A96" w:rsidP="00E56A96">
      <w:pPr>
        <w:pStyle w:val="LabStepNumberedLevel2"/>
      </w:pPr>
      <w:r>
        <w:t xml:space="preserve">Enter a </w:t>
      </w:r>
      <w:r w:rsidRPr="00637460">
        <w:rPr>
          <w:b/>
        </w:rPr>
        <w:t>Name</w:t>
      </w:r>
      <w:r>
        <w:t xml:space="preserve"> of </w:t>
      </w:r>
      <w:r w:rsidRPr="00637460">
        <w:rPr>
          <w:b/>
        </w:rPr>
        <w:t>Letters</w:t>
      </w:r>
      <w:r>
        <w:t xml:space="preserve"> for the document library and click </w:t>
      </w:r>
      <w:r w:rsidRPr="00637460">
        <w:rPr>
          <w:b/>
        </w:rPr>
        <w:t>Create</w:t>
      </w:r>
      <w:r>
        <w:t>.</w:t>
      </w:r>
    </w:p>
    <w:p w14:paraId="1D46BA03" w14:textId="77777777" w:rsidR="00E56A96" w:rsidRDefault="00E56A96" w:rsidP="00E56A96">
      <w:pPr>
        <w:pStyle w:val="LabStepScreenshotLevel2"/>
      </w:pPr>
      <w:r>
        <w:drawing>
          <wp:inline distT="0" distB="0" distL="0" distR="0" wp14:anchorId="5D36F119" wp14:editId="1FCC2759">
            <wp:extent cx="3178278" cy="963589"/>
            <wp:effectExtent l="19050" t="19050" r="22225" b="2730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97429" cy="999713"/>
                    </a:xfrm>
                    <a:prstGeom prst="rect">
                      <a:avLst/>
                    </a:prstGeom>
                    <a:noFill/>
                    <a:ln>
                      <a:solidFill>
                        <a:schemeClr val="tx1">
                          <a:lumMod val="50000"/>
                          <a:lumOff val="50000"/>
                        </a:schemeClr>
                      </a:solidFill>
                    </a:ln>
                  </pic:spPr>
                </pic:pic>
              </a:graphicData>
            </a:graphic>
          </wp:inline>
        </w:drawing>
      </w:r>
    </w:p>
    <w:p w14:paraId="3D5AC3F5" w14:textId="77777777" w:rsidR="00E56A96" w:rsidRDefault="00E56A96" w:rsidP="00E56A96">
      <w:pPr>
        <w:pStyle w:val="LabStepNumbered"/>
      </w:pPr>
      <w:r>
        <w:t xml:space="preserve">Create a folder inside the </w:t>
      </w:r>
      <w:r w:rsidRPr="002E3928">
        <w:rPr>
          <w:b/>
        </w:rPr>
        <w:t>Letters</w:t>
      </w:r>
      <w:r>
        <w:t xml:space="preserve"> document library to store a letter template.</w:t>
      </w:r>
    </w:p>
    <w:p w14:paraId="5E1C50B0" w14:textId="77777777" w:rsidR="00E56A96" w:rsidRDefault="00E56A96" w:rsidP="00E56A96">
      <w:pPr>
        <w:pStyle w:val="LabStepNumberedLevel2"/>
      </w:pPr>
      <w:r>
        <w:t xml:space="preserve">Once the </w:t>
      </w:r>
      <w:r w:rsidRPr="00637460">
        <w:rPr>
          <w:b/>
        </w:rPr>
        <w:t>Letters</w:t>
      </w:r>
      <w:r>
        <w:t xml:space="preserve"> document library has been created, navigate to its default view.</w:t>
      </w:r>
    </w:p>
    <w:p w14:paraId="7F506319" w14:textId="77777777" w:rsidR="00E56A96" w:rsidRDefault="00E56A96" w:rsidP="00E56A96">
      <w:pPr>
        <w:pStyle w:val="LabStepScreenshotLevel2"/>
      </w:pPr>
      <w:r>
        <w:drawing>
          <wp:inline distT="0" distB="0" distL="0" distR="0" wp14:anchorId="760E3DF2" wp14:editId="1B6B6B19">
            <wp:extent cx="4851825" cy="854407"/>
            <wp:effectExtent l="19050" t="19050" r="25400" b="2222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40178" cy="869966"/>
                    </a:xfrm>
                    <a:prstGeom prst="rect">
                      <a:avLst/>
                    </a:prstGeom>
                    <a:noFill/>
                    <a:ln>
                      <a:solidFill>
                        <a:schemeClr val="tx1">
                          <a:lumMod val="50000"/>
                          <a:lumOff val="50000"/>
                        </a:schemeClr>
                      </a:solidFill>
                    </a:ln>
                  </pic:spPr>
                </pic:pic>
              </a:graphicData>
            </a:graphic>
          </wp:inline>
        </w:drawing>
      </w:r>
    </w:p>
    <w:p w14:paraId="49F6BD41" w14:textId="77777777" w:rsidR="00E56A96" w:rsidRDefault="00E56A96" w:rsidP="00E56A96">
      <w:pPr>
        <w:pStyle w:val="LabStepNumberedLevel2"/>
      </w:pPr>
      <w:r>
        <w:t xml:space="preserve">Click the </w:t>
      </w:r>
      <w:r w:rsidRPr="00637460">
        <w:rPr>
          <w:b/>
        </w:rPr>
        <w:t>New &gt; Folder</w:t>
      </w:r>
      <w:r>
        <w:t xml:space="preserve"> command to create new folder.</w:t>
      </w:r>
    </w:p>
    <w:p w14:paraId="19C7342B" w14:textId="77777777" w:rsidR="00E56A96" w:rsidRDefault="00E56A96" w:rsidP="00E56A96">
      <w:pPr>
        <w:pStyle w:val="LabStepScreenshotLevel2"/>
      </w:pPr>
      <w:r>
        <w:drawing>
          <wp:inline distT="0" distB="0" distL="0" distR="0" wp14:anchorId="02F84D11" wp14:editId="0AB13462">
            <wp:extent cx="4479831" cy="704281"/>
            <wp:effectExtent l="19050" t="19050" r="16510" b="1968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4873" cy="733372"/>
                    </a:xfrm>
                    <a:prstGeom prst="rect">
                      <a:avLst/>
                    </a:prstGeom>
                    <a:noFill/>
                    <a:ln>
                      <a:solidFill>
                        <a:schemeClr val="tx1">
                          <a:lumMod val="50000"/>
                          <a:lumOff val="50000"/>
                        </a:schemeClr>
                      </a:solidFill>
                    </a:ln>
                  </pic:spPr>
                </pic:pic>
              </a:graphicData>
            </a:graphic>
          </wp:inline>
        </w:drawing>
      </w:r>
    </w:p>
    <w:p w14:paraId="0A290907" w14:textId="77777777" w:rsidR="00E56A96" w:rsidRDefault="00E56A96" w:rsidP="00E56A96">
      <w:pPr>
        <w:pStyle w:val="LabStepNumberedLevel2"/>
      </w:pPr>
      <w:r>
        <w:lastRenderedPageBreak/>
        <w:t xml:space="preserve">Give the new folder a name of </w:t>
      </w:r>
      <w:r w:rsidRPr="00C37046">
        <w:rPr>
          <w:b/>
        </w:rPr>
        <w:t>Templates</w:t>
      </w:r>
      <w:r>
        <w:t xml:space="preserve"> and click </w:t>
      </w:r>
      <w:r w:rsidRPr="00845A47">
        <w:rPr>
          <w:b/>
        </w:rPr>
        <w:t>Create</w:t>
      </w:r>
      <w:r>
        <w:t xml:space="preserve"> to create the new document library.</w:t>
      </w:r>
    </w:p>
    <w:p w14:paraId="634BF5E2" w14:textId="77777777" w:rsidR="00E56A96" w:rsidRDefault="00E56A96" w:rsidP="00E56A96">
      <w:pPr>
        <w:pStyle w:val="LabStepScreenshotLevel2"/>
      </w:pPr>
      <w:r>
        <w:drawing>
          <wp:inline distT="0" distB="0" distL="0" distR="0" wp14:anchorId="4B3357B7" wp14:editId="0BB8D639">
            <wp:extent cx="1570383" cy="867843"/>
            <wp:effectExtent l="19050" t="19050" r="10795" b="2794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96317" cy="882175"/>
                    </a:xfrm>
                    <a:prstGeom prst="rect">
                      <a:avLst/>
                    </a:prstGeom>
                    <a:noFill/>
                    <a:ln>
                      <a:solidFill>
                        <a:schemeClr val="tx1">
                          <a:lumMod val="50000"/>
                          <a:lumOff val="50000"/>
                        </a:schemeClr>
                      </a:solidFill>
                    </a:ln>
                  </pic:spPr>
                </pic:pic>
              </a:graphicData>
            </a:graphic>
          </wp:inline>
        </w:drawing>
      </w:r>
    </w:p>
    <w:p w14:paraId="7424BC9C" w14:textId="77777777" w:rsidR="00E56A96" w:rsidRDefault="00E56A96" w:rsidP="00E56A96">
      <w:pPr>
        <w:pStyle w:val="LabStepNumberedLevel2"/>
      </w:pPr>
      <w:r>
        <w:t xml:space="preserve">Once the </w:t>
      </w:r>
      <w:r w:rsidRPr="00C37046">
        <w:rPr>
          <w:b/>
        </w:rPr>
        <w:t>Templates</w:t>
      </w:r>
      <w:r>
        <w:t xml:space="preserve"> folder has been created, click on the </w:t>
      </w:r>
      <w:r w:rsidRPr="00C37046">
        <w:rPr>
          <w:b/>
        </w:rPr>
        <w:t>Templates</w:t>
      </w:r>
      <w:r>
        <w:t xml:space="preserve"> link to navigate inside the folder.</w:t>
      </w:r>
    </w:p>
    <w:p w14:paraId="4064A0E3" w14:textId="77777777" w:rsidR="00E56A96" w:rsidRDefault="00E56A96" w:rsidP="00E56A96">
      <w:pPr>
        <w:pStyle w:val="LabStepScreenshotLevel2"/>
      </w:pPr>
      <w:r>
        <w:drawing>
          <wp:inline distT="0" distB="0" distL="0" distR="0" wp14:anchorId="4CFF0F97" wp14:editId="7005E740">
            <wp:extent cx="5114250" cy="895350"/>
            <wp:effectExtent l="19050" t="19050" r="10795" b="1905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9765" cy="908570"/>
                    </a:xfrm>
                    <a:prstGeom prst="rect">
                      <a:avLst/>
                    </a:prstGeom>
                    <a:noFill/>
                    <a:ln>
                      <a:solidFill>
                        <a:schemeClr val="tx1">
                          <a:lumMod val="50000"/>
                          <a:lumOff val="50000"/>
                        </a:schemeClr>
                      </a:solidFill>
                    </a:ln>
                  </pic:spPr>
                </pic:pic>
              </a:graphicData>
            </a:graphic>
          </wp:inline>
        </w:drawing>
      </w:r>
    </w:p>
    <w:p w14:paraId="6F7CF3D0" w14:textId="77777777" w:rsidR="00E56A96" w:rsidRDefault="00E56A96" w:rsidP="00E56A96">
      <w:pPr>
        <w:pStyle w:val="LabStepNumberedLevel2"/>
      </w:pPr>
      <w:r>
        <w:t xml:space="preserve">Once you have navigated inside the </w:t>
      </w:r>
      <w:r w:rsidRPr="006F5D3B">
        <w:rPr>
          <w:b/>
        </w:rPr>
        <w:t>Templates</w:t>
      </w:r>
      <w:r>
        <w:t xml:space="preserve"> folder, click the </w:t>
      </w:r>
      <w:r w:rsidRPr="006F5D3B">
        <w:rPr>
          <w:b/>
        </w:rPr>
        <w:t>Upload</w:t>
      </w:r>
      <w:r>
        <w:t xml:space="preserve"> button to upload a Word template file into that folder.</w:t>
      </w:r>
    </w:p>
    <w:p w14:paraId="27A25A1D" w14:textId="77777777" w:rsidR="00E56A96" w:rsidRDefault="00E56A96" w:rsidP="00E56A96">
      <w:pPr>
        <w:pStyle w:val="LabStepScreenshotLevel2"/>
      </w:pPr>
      <w:r>
        <w:drawing>
          <wp:inline distT="0" distB="0" distL="0" distR="0" wp14:anchorId="2D856276" wp14:editId="711F0508">
            <wp:extent cx="4788884" cy="1031827"/>
            <wp:effectExtent l="19050" t="19050" r="12065" b="1651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55671" cy="1046217"/>
                    </a:xfrm>
                    <a:prstGeom prst="rect">
                      <a:avLst/>
                    </a:prstGeom>
                    <a:noFill/>
                    <a:ln>
                      <a:solidFill>
                        <a:schemeClr val="tx1">
                          <a:lumMod val="50000"/>
                          <a:lumOff val="50000"/>
                        </a:schemeClr>
                      </a:solidFill>
                    </a:ln>
                  </pic:spPr>
                </pic:pic>
              </a:graphicData>
            </a:graphic>
          </wp:inline>
        </w:drawing>
      </w:r>
    </w:p>
    <w:p w14:paraId="1A67E593" w14:textId="77777777" w:rsidR="00E56A96" w:rsidRDefault="00E56A96" w:rsidP="00E56A96">
      <w:pPr>
        <w:pStyle w:val="LabStepNumberedLevel2"/>
      </w:pPr>
      <w:r>
        <w:t xml:space="preserve">Upload the file named </w:t>
      </w:r>
      <w:r w:rsidRPr="006F5D3B">
        <w:rPr>
          <w:b/>
        </w:rPr>
        <w:t>CustomerLetterTemplate.docx</w:t>
      </w:r>
      <w:r>
        <w:t xml:space="preserve"> which is located in the </w:t>
      </w:r>
      <w:r w:rsidRPr="006F5D3B">
        <w:rPr>
          <w:b/>
        </w:rPr>
        <w:t>Student</w:t>
      </w:r>
      <w:r>
        <w:t xml:space="preserve"> folder at the following path.</w:t>
      </w:r>
    </w:p>
    <w:p w14:paraId="1EDF067B" w14:textId="77777777" w:rsidR="00E56A96" w:rsidRDefault="00E56A96" w:rsidP="00E56A96">
      <w:pPr>
        <w:pStyle w:val="LabStepCodeBlockLevel2"/>
      </w:pPr>
      <w:r>
        <w:t>C:\Student\</w:t>
      </w:r>
      <w:r w:rsidRPr="007A3FA0">
        <w:t>Modules\</w:t>
      </w:r>
      <w:r>
        <w:t>04_DesigningFlows</w:t>
      </w:r>
      <w:r w:rsidRPr="007A3FA0">
        <w:t>\Lab</w:t>
      </w:r>
      <w:r>
        <w:t>\</w:t>
      </w:r>
      <w:r w:rsidRPr="007A3FA0">
        <w:t>CustomerLetterTemplate.docx</w:t>
      </w:r>
    </w:p>
    <w:p w14:paraId="6D085A7F" w14:textId="77777777" w:rsidR="00E56A96" w:rsidRDefault="00E56A96" w:rsidP="00E56A96">
      <w:pPr>
        <w:pStyle w:val="LabStepNumberedLevel2"/>
      </w:pPr>
      <w:r>
        <w:t xml:space="preserve">Verify that </w:t>
      </w:r>
      <w:r w:rsidRPr="006F5D3B">
        <w:rPr>
          <w:b/>
        </w:rPr>
        <w:t>CustomerLetterTemplate.docx</w:t>
      </w:r>
      <w:r>
        <w:t xml:space="preserve"> has been uploaded to the </w:t>
      </w:r>
      <w:r w:rsidRPr="006F5D3B">
        <w:rPr>
          <w:b/>
        </w:rPr>
        <w:t>Templates</w:t>
      </w:r>
      <w:r>
        <w:t xml:space="preserve"> folder.</w:t>
      </w:r>
    </w:p>
    <w:p w14:paraId="7484B4B7" w14:textId="77777777" w:rsidR="00E56A96" w:rsidRDefault="00E56A96" w:rsidP="00E56A96">
      <w:pPr>
        <w:pStyle w:val="LabStepScreenshotLevel2"/>
      </w:pPr>
      <w:r>
        <w:drawing>
          <wp:inline distT="0" distB="0" distL="0" distR="0" wp14:anchorId="4E10FEA3" wp14:editId="7D05A16E">
            <wp:extent cx="4550293" cy="963589"/>
            <wp:effectExtent l="19050" t="19050" r="22225" b="2730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8186" cy="977966"/>
                    </a:xfrm>
                    <a:prstGeom prst="rect">
                      <a:avLst/>
                    </a:prstGeom>
                    <a:noFill/>
                    <a:ln>
                      <a:solidFill>
                        <a:schemeClr val="tx1">
                          <a:lumMod val="50000"/>
                          <a:lumOff val="50000"/>
                        </a:schemeClr>
                      </a:solidFill>
                    </a:ln>
                  </pic:spPr>
                </pic:pic>
              </a:graphicData>
            </a:graphic>
          </wp:inline>
        </w:drawing>
      </w:r>
    </w:p>
    <w:p w14:paraId="2215D6FB" w14:textId="77777777" w:rsidR="00E56A96" w:rsidRDefault="00E56A96" w:rsidP="00E56A96">
      <w:pPr>
        <w:pStyle w:val="LabStepNumbered"/>
      </w:pPr>
      <w:r>
        <w:t xml:space="preserve">Create a new flow on the SharePoint </w:t>
      </w:r>
      <w:r w:rsidRPr="002E3928">
        <w:rPr>
          <w:b/>
        </w:rPr>
        <w:t>Customers</w:t>
      </w:r>
      <w:r>
        <w:t xml:space="preserve"> list using the </w:t>
      </w:r>
      <w:r w:rsidRPr="00C37046">
        <w:rPr>
          <w:b/>
        </w:rPr>
        <w:t>For a selected item</w:t>
      </w:r>
      <w:r>
        <w:t xml:space="preserve"> trigger.</w:t>
      </w:r>
    </w:p>
    <w:p w14:paraId="3AE51075" w14:textId="77777777" w:rsidR="00E56A96" w:rsidRDefault="00E56A96" w:rsidP="00E56A96">
      <w:pPr>
        <w:pStyle w:val="LabStepNumberedLevel2"/>
      </w:pPr>
      <w:r>
        <w:t xml:space="preserve">Navigate to the </w:t>
      </w:r>
      <w:r w:rsidRPr="006F5D3B">
        <w:rPr>
          <w:b/>
        </w:rPr>
        <w:t>Customers</w:t>
      </w:r>
      <w:r>
        <w:t xml:space="preserve"> list in your SharePoint site.</w:t>
      </w:r>
    </w:p>
    <w:p w14:paraId="00B537F7" w14:textId="77777777" w:rsidR="00E56A96" w:rsidRDefault="00E56A96" w:rsidP="00E56A96">
      <w:pPr>
        <w:pStyle w:val="LabStepNumberedLevel2"/>
      </w:pPr>
      <w:r>
        <w:t xml:space="preserve">Drop down the </w:t>
      </w:r>
      <w:r w:rsidRPr="006F5D3B">
        <w:rPr>
          <w:b/>
        </w:rPr>
        <w:t>Flow</w:t>
      </w:r>
      <w:r>
        <w:t xml:space="preserve"> menu in the ribbon and select the </w:t>
      </w:r>
      <w:r w:rsidRPr="006F5D3B">
        <w:rPr>
          <w:b/>
        </w:rPr>
        <w:t>Create a flow</w:t>
      </w:r>
      <w:r>
        <w:t xml:space="preserve"> command.</w:t>
      </w:r>
    </w:p>
    <w:p w14:paraId="4330C1F1" w14:textId="77777777" w:rsidR="00E56A96" w:rsidRDefault="00E56A96" w:rsidP="00E56A96">
      <w:pPr>
        <w:pStyle w:val="LabStepScreenshotLevel2"/>
      </w:pPr>
      <w:r>
        <w:drawing>
          <wp:inline distT="0" distB="0" distL="0" distR="0" wp14:anchorId="5C0F0094" wp14:editId="46962547">
            <wp:extent cx="5391854" cy="1072771"/>
            <wp:effectExtent l="19050" t="19050" r="18415" b="1333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53914" cy="1105015"/>
                    </a:xfrm>
                    <a:prstGeom prst="rect">
                      <a:avLst/>
                    </a:prstGeom>
                    <a:noFill/>
                    <a:ln>
                      <a:solidFill>
                        <a:schemeClr val="tx1">
                          <a:lumMod val="50000"/>
                          <a:lumOff val="50000"/>
                        </a:schemeClr>
                      </a:solidFill>
                    </a:ln>
                  </pic:spPr>
                </pic:pic>
              </a:graphicData>
            </a:graphic>
          </wp:inline>
        </w:drawing>
      </w:r>
    </w:p>
    <w:p w14:paraId="408D11C5" w14:textId="77777777" w:rsidR="00E56A96" w:rsidRDefault="00E56A96" w:rsidP="00E56A96">
      <w:pPr>
        <w:pStyle w:val="LabStepNumberedLevel2"/>
      </w:pPr>
      <w:r>
        <w:t xml:space="preserve">When you see the </w:t>
      </w:r>
      <w:r w:rsidRPr="006F5D3B">
        <w:rPr>
          <w:b/>
        </w:rPr>
        <w:t>Create a flow</w:t>
      </w:r>
      <w:r>
        <w:t xml:space="preserve"> pane on the right, click the </w:t>
      </w:r>
      <w:r w:rsidRPr="006F5D3B">
        <w:rPr>
          <w:b/>
        </w:rPr>
        <w:t>Show more</w:t>
      </w:r>
      <w:r>
        <w:t xml:space="preserve"> link at the bottom.</w:t>
      </w:r>
    </w:p>
    <w:p w14:paraId="7EEF81FD" w14:textId="77777777" w:rsidR="00E56A96" w:rsidRDefault="00E56A96" w:rsidP="00E56A96">
      <w:pPr>
        <w:pStyle w:val="LabStepScreenshotLevel2"/>
      </w:pPr>
      <w:r>
        <w:lastRenderedPageBreak/>
        <w:drawing>
          <wp:inline distT="0" distB="0" distL="0" distR="0" wp14:anchorId="0920E3C5" wp14:editId="41293640">
            <wp:extent cx="1313361" cy="2040648"/>
            <wp:effectExtent l="19050" t="19050" r="20320" b="1714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28342" cy="2063924"/>
                    </a:xfrm>
                    <a:prstGeom prst="rect">
                      <a:avLst/>
                    </a:prstGeom>
                    <a:noFill/>
                    <a:ln>
                      <a:solidFill>
                        <a:schemeClr val="tx1">
                          <a:lumMod val="50000"/>
                          <a:lumOff val="50000"/>
                        </a:schemeClr>
                      </a:solidFill>
                    </a:ln>
                  </pic:spPr>
                </pic:pic>
              </a:graphicData>
            </a:graphic>
          </wp:inline>
        </w:drawing>
      </w:r>
    </w:p>
    <w:p w14:paraId="455AB56E" w14:textId="77777777" w:rsidR="00E56A96" w:rsidRDefault="00E56A96" w:rsidP="00E56A96">
      <w:pPr>
        <w:pStyle w:val="LabStepNumberedLevel2"/>
      </w:pPr>
      <w:r>
        <w:t xml:space="preserve">Scroll to the bottom of the templates list and select the template named </w:t>
      </w:r>
      <w:r w:rsidRPr="006F5D3B">
        <w:rPr>
          <w:b/>
        </w:rPr>
        <w:t>Complete a custom action for the selected item</w:t>
      </w:r>
      <w:r>
        <w:t>.</w:t>
      </w:r>
    </w:p>
    <w:p w14:paraId="43EF13CE" w14:textId="77777777" w:rsidR="00E56A96" w:rsidRDefault="00E56A96" w:rsidP="00E56A96">
      <w:pPr>
        <w:pStyle w:val="LabStepScreenshotLevel2"/>
      </w:pPr>
      <w:r>
        <w:drawing>
          <wp:inline distT="0" distB="0" distL="0" distR="0" wp14:anchorId="0FD989ED" wp14:editId="278D075D">
            <wp:extent cx="1936376" cy="1097007"/>
            <wp:effectExtent l="19050" t="19050" r="26035" b="273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51528" cy="1105591"/>
                    </a:xfrm>
                    <a:prstGeom prst="rect">
                      <a:avLst/>
                    </a:prstGeom>
                    <a:noFill/>
                    <a:ln>
                      <a:solidFill>
                        <a:schemeClr val="tx1">
                          <a:lumMod val="50000"/>
                          <a:lumOff val="50000"/>
                        </a:schemeClr>
                      </a:solidFill>
                    </a:ln>
                  </pic:spPr>
                </pic:pic>
              </a:graphicData>
            </a:graphic>
          </wp:inline>
        </w:drawing>
      </w:r>
    </w:p>
    <w:p w14:paraId="45D78D51" w14:textId="77777777" w:rsidR="00E56A96" w:rsidRDefault="00E56A96" w:rsidP="00E56A96">
      <w:pPr>
        <w:pStyle w:val="LabStepNumberedLevel2"/>
      </w:pPr>
      <w:r>
        <w:t xml:space="preserve">When prompted to grant permissions for a new SharePoint connection, click </w:t>
      </w:r>
      <w:r w:rsidRPr="001F4DC2">
        <w:rPr>
          <w:b/>
        </w:rPr>
        <w:t>Continue</w:t>
      </w:r>
      <w:r>
        <w:t>.</w:t>
      </w:r>
    </w:p>
    <w:p w14:paraId="79554133" w14:textId="77777777" w:rsidR="00E56A96" w:rsidRDefault="00E56A96" w:rsidP="00E56A96">
      <w:pPr>
        <w:pStyle w:val="LabStepScreenshotLevel2"/>
      </w:pPr>
      <w:r>
        <w:drawing>
          <wp:inline distT="0" distB="0" distL="0" distR="0" wp14:anchorId="68605273" wp14:editId="56985568">
            <wp:extent cx="1882902" cy="1950827"/>
            <wp:effectExtent l="19050" t="19050" r="22225" b="1143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6800" cy="1996309"/>
                    </a:xfrm>
                    <a:prstGeom prst="rect">
                      <a:avLst/>
                    </a:prstGeom>
                    <a:noFill/>
                    <a:ln>
                      <a:solidFill>
                        <a:schemeClr val="tx1">
                          <a:lumMod val="50000"/>
                          <a:lumOff val="50000"/>
                        </a:schemeClr>
                      </a:solidFill>
                    </a:ln>
                  </pic:spPr>
                </pic:pic>
              </a:graphicData>
            </a:graphic>
          </wp:inline>
        </w:drawing>
      </w:r>
    </w:p>
    <w:p w14:paraId="56B34D7E" w14:textId="77777777" w:rsidR="00E56A96" w:rsidRDefault="00E56A96" w:rsidP="00E56A96">
      <w:pPr>
        <w:pStyle w:val="LabStepNumberedLevel2"/>
      </w:pPr>
      <w:r>
        <w:t xml:space="preserve">You should now see a new flow with a </w:t>
      </w:r>
      <w:r w:rsidRPr="001F4DC2">
        <w:rPr>
          <w:b/>
        </w:rPr>
        <w:t>For a selected item</w:t>
      </w:r>
      <w:r>
        <w:t xml:space="preserve"> trigger at the top and a </w:t>
      </w:r>
      <w:r w:rsidRPr="001F4DC2">
        <w:rPr>
          <w:b/>
        </w:rPr>
        <w:t>Get item</w:t>
      </w:r>
      <w:r>
        <w:t xml:space="preserve"> action below.</w:t>
      </w:r>
    </w:p>
    <w:p w14:paraId="37B0C04D" w14:textId="77777777" w:rsidR="00E56A96" w:rsidRDefault="00E56A96" w:rsidP="00E56A96">
      <w:pPr>
        <w:pStyle w:val="LabStepScreenshotLevel2"/>
      </w:pPr>
      <w:r>
        <w:drawing>
          <wp:inline distT="0" distB="0" distL="0" distR="0" wp14:anchorId="2D571FAC" wp14:editId="33CED854">
            <wp:extent cx="2031819" cy="1554512"/>
            <wp:effectExtent l="19050" t="19050" r="26035" b="2667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64378" cy="1579423"/>
                    </a:xfrm>
                    <a:prstGeom prst="rect">
                      <a:avLst/>
                    </a:prstGeom>
                    <a:noFill/>
                    <a:ln>
                      <a:solidFill>
                        <a:schemeClr val="tx1">
                          <a:lumMod val="50000"/>
                          <a:lumOff val="50000"/>
                        </a:schemeClr>
                      </a:solidFill>
                    </a:ln>
                  </pic:spPr>
                </pic:pic>
              </a:graphicData>
            </a:graphic>
          </wp:inline>
        </w:drawing>
      </w:r>
    </w:p>
    <w:p w14:paraId="12CE2889" w14:textId="77777777" w:rsidR="00E56A96" w:rsidRDefault="00E56A96" w:rsidP="00E56A96">
      <w:pPr>
        <w:pStyle w:val="LabStepNumberedLevel2"/>
      </w:pPr>
      <w:r>
        <w:lastRenderedPageBreak/>
        <w:t xml:space="preserve">At the top left, locate the flow </w:t>
      </w:r>
      <w:r w:rsidRPr="00845A47">
        <w:rPr>
          <w:b/>
        </w:rPr>
        <w:t>Name</w:t>
      </w:r>
      <w:r>
        <w:t xml:space="preserve"> which has a default value of </w:t>
      </w:r>
      <w:r w:rsidRPr="001F4DC2">
        <w:rPr>
          <w:b/>
        </w:rPr>
        <w:t>Complete a custom action for the selected item</w:t>
      </w:r>
      <w:r>
        <w:t>.</w:t>
      </w:r>
    </w:p>
    <w:p w14:paraId="09F5CC17" w14:textId="77777777" w:rsidR="00E56A96" w:rsidRDefault="00E56A96" w:rsidP="00E56A96">
      <w:pPr>
        <w:pStyle w:val="LabStepScreenshotLevel2"/>
      </w:pPr>
      <w:r>
        <w:drawing>
          <wp:inline distT="0" distB="0" distL="0" distR="0" wp14:anchorId="3CCD5F9F" wp14:editId="182B4FEF">
            <wp:extent cx="4037550" cy="477338"/>
            <wp:effectExtent l="19050" t="19050" r="20320" b="1841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2501" cy="480288"/>
                    </a:xfrm>
                    <a:prstGeom prst="rect">
                      <a:avLst/>
                    </a:prstGeom>
                    <a:noFill/>
                    <a:ln>
                      <a:solidFill>
                        <a:schemeClr val="tx1">
                          <a:lumMod val="50000"/>
                          <a:lumOff val="50000"/>
                        </a:schemeClr>
                      </a:solidFill>
                    </a:ln>
                  </pic:spPr>
                </pic:pic>
              </a:graphicData>
            </a:graphic>
          </wp:inline>
        </w:drawing>
      </w:r>
    </w:p>
    <w:p w14:paraId="35A34A4D" w14:textId="77777777" w:rsidR="00E56A96" w:rsidRDefault="00E56A96" w:rsidP="00E56A96">
      <w:pPr>
        <w:pStyle w:val="LabStepNumberedLevel2"/>
      </w:pPr>
      <w:r>
        <w:t xml:space="preserve">Update the </w:t>
      </w:r>
      <w:r w:rsidRPr="00845A47">
        <w:rPr>
          <w:b/>
        </w:rPr>
        <w:t>Name</w:t>
      </w:r>
      <w:r>
        <w:t xml:space="preserve"> of the flow to </w:t>
      </w:r>
      <w:r w:rsidRPr="001F4DC2">
        <w:rPr>
          <w:b/>
        </w:rPr>
        <w:t>Generate Customer Letter</w:t>
      </w:r>
      <w:r>
        <w:t>.</w:t>
      </w:r>
    </w:p>
    <w:p w14:paraId="54662B70" w14:textId="77777777" w:rsidR="00E56A96" w:rsidRDefault="00E56A96" w:rsidP="00E56A96">
      <w:pPr>
        <w:pStyle w:val="LabStepScreenshotLevel2"/>
      </w:pPr>
      <w:r>
        <w:drawing>
          <wp:inline distT="0" distB="0" distL="0" distR="0" wp14:anchorId="27C39E65" wp14:editId="507B694F">
            <wp:extent cx="3621353" cy="464276"/>
            <wp:effectExtent l="19050" t="19050" r="17780" b="1206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6911" cy="467553"/>
                    </a:xfrm>
                    <a:prstGeom prst="rect">
                      <a:avLst/>
                    </a:prstGeom>
                    <a:noFill/>
                    <a:ln>
                      <a:solidFill>
                        <a:schemeClr val="tx1">
                          <a:lumMod val="50000"/>
                          <a:lumOff val="50000"/>
                        </a:schemeClr>
                      </a:solidFill>
                    </a:ln>
                  </pic:spPr>
                </pic:pic>
              </a:graphicData>
            </a:graphic>
          </wp:inline>
        </w:drawing>
      </w:r>
    </w:p>
    <w:p w14:paraId="6E9D3BC1" w14:textId="77777777" w:rsidR="00E56A96" w:rsidRDefault="00E56A96" w:rsidP="00E56A96">
      <w:pPr>
        <w:pStyle w:val="LabStepNumbered"/>
      </w:pPr>
      <w:r>
        <w:t>Add a new step to generate a new Microsoft Word document using customer data from the selected customer item.</w:t>
      </w:r>
    </w:p>
    <w:p w14:paraId="210A53AD" w14:textId="77777777" w:rsidR="00E56A96" w:rsidRDefault="00E56A96" w:rsidP="00E56A96">
      <w:pPr>
        <w:pStyle w:val="LabStepNumberedLevel2"/>
      </w:pPr>
      <w:r>
        <w:t xml:space="preserve">Underneath the </w:t>
      </w:r>
      <w:r w:rsidRPr="00BA4D04">
        <w:rPr>
          <w:b/>
        </w:rPr>
        <w:t>Get item</w:t>
      </w:r>
      <w:r>
        <w:t xml:space="preserve"> action, click </w:t>
      </w:r>
      <w:r w:rsidRPr="00BA4D04">
        <w:rPr>
          <w:b/>
        </w:rPr>
        <w:t>New step</w:t>
      </w:r>
      <w:r>
        <w:t xml:space="preserve"> button to add a new step to the bottom of the flow.</w:t>
      </w:r>
    </w:p>
    <w:p w14:paraId="2438D15E" w14:textId="77777777" w:rsidR="00E56A96" w:rsidRDefault="00E56A96" w:rsidP="00E56A96">
      <w:pPr>
        <w:pStyle w:val="LabStepNumberedLevel2"/>
      </w:pPr>
      <w:r>
        <w:t xml:space="preserve">Type </w:t>
      </w:r>
      <w:r w:rsidRPr="00BA4D04">
        <w:rPr>
          <w:b/>
        </w:rPr>
        <w:t>Word</w:t>
      </w:r>
      <w:r>
        <w:t xml:space="preserve"> into the action search box.</w:t>
      </w:r>
    </w:p>
    <w:p w14:paraId="32C4BB7F" w14:textId="77777777" w:rsidR="00E56A96" w:rsidRDefault="00E56A96" w:rsidP="00E56A96">
      <w:pPr>
        <w:pStyle w:val="LabStepNumberedLevel2"/>
      </w:pPr>
      <w:r>
        <w:t xml:space="preserve">Locate and select the action named </w:t>
      </w:r>
      <w:r w:rsidRPr="00BA4D04">
        <w:rPr>
          <w:b/>
        </w:rPr>
        <w:t>Populate a Microsoft Word template</w:t>
      </w:r>
      <w:r>
        <w:t>.</w:t>
      </w:r>
    </w:p>
    <w:p w14:paraId="4059C164" w14:textId="77777777" w:rsidR="00E56A96" w:rsidRDefault="00E56A96" w:rsidP="00E56A96">
      <w:pPr>
        <w:pStyle w:val="LabStepScreenshotLevel2"/>
      </w:pPr>
      <w:r>
        <w:drawing>
          <wp:inline distT="0" distB="0" distL="0" distR="0" wp14:anchorId="2191F159" wp14:editId="7FCD9105">
            <wp:extent cx="2997827" cy="1770561"/>
            <wp:effectExtent l="19050" t="19050" r="12700" b="2032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85429" cy="1822300"/>
                    </a:xfrm>
                    <a:prstGeom prst="rect">
                      <a:avLst/>
                    </a:prstGeom>
                    <a:noFill/>
                    <a:ln>
                      <a:solidFill>
                        <a:schemeClr val="tx1">
                          <a:lumMod val="50000"/>
                          <a:lumOff val="50000"/>
                        </a:schemeClr>
                      </a:solidFill>
                    </a:ln>
                  </pic:spPr>
                </pic:pic>
              </a:graphicData>
            </a:graphic>
          </wp:inline>
        </w:drawing>
      </w:r>
    </w:p>
    <w:p w14:paraId="4E5CF364" w14:textId="77777777" w:rsidR="00E56A96" w:rsidRDefault="00E56A96" w:rsidP="00E56A96">
      <w:pPr>
        <w:pStyle w:val="LabStepNumberedLevel2"/>
      </w:pPr>
      <w:r>
        <w:t xml:space="preserve">The </w:t>
      </w:r>
      <w:r w:rsidRPr="002E3928">
        <w:rPr>
          <w:b/>
        </w:rPr>
        <w:t>Populate a Microsoft Word template</w:t>
      </w:r>
      <w:r>
        <w:t xml:space="preserve"> action should appear in the flow designer.</w:t>
      </w:r>
    </w:p>
    <w:p w14:paraId="5EF229E7" w14:textId="77777777" w:rsidR="00E56A96" w:rsidRDefault="00E56A96" w:rsidP="00E56A96">
      <w:pPr>
        <w:pStyle w:val="LabStepScreenshotLevel2"/>
      </w:pPr>
      <w:r>
        <w:drawing>
          <wp:inline distT="0" distB="0" distL="0" distR="0" wp14:anchorId="3D8B1191" wp14:editId="237F7D5F">
            <wp:extent cx="3602719" cy="1391738"/>
            <wp:effectExtent l="19050" t="19050" r="17145" b="1841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24158" cy="1438650"/>
                    </a:xfrm>
                    <a:prstGeom prst="rect">
                      <a:avLst/>
                    </a:prstGeom>
                    <a:noFill/>
                    <a:ln>
                      <a:solidFill>
                        <a:schemeClr val="tx1">
                          <a:lumMod val="50000"/>
                          <a:lumOff val="50000"/>
                        </a:schemeClr>
                      </a:solidFill>
                    </a:ln>
                  </pic:spPr>
                </pic:pic>
              </a:graphicData>
            </a:graphic>
          </wp:inline>
        </w:drawing>
      </w:r>
    </w:p>
    <w:p w14:paraId="0B3E7650" w14:textId="77777777" w:rsidR="00E56A96" w:rsidRDefault="00E56A96" w:rsidP="00E56A96">
      <w:pPr>
        <w:pStyle w:val="LabStepNumberedLevel2"/>
      </w:pPr>
      <w:r>
        <w:t xml:space="preserve">Configure the </w:t>
      </w:r>
      <w:r w:rsidRPr="00FA3353">
        <w:rPr>
          <w:b/>
        </w:rPr>
        <w:t>Location</w:t>
      </w:r>
      <w:r>
        <w:t xml:space="preserve"> parameter to reference your SharePoint site.</w:t>
      </w:r>
    </w:p>
    <w:p w14:paraId="764D840C" w14:textId="77777777" w:rsidR="00E56A96" w:rsidRDefault="00E56A96" w:rsidP="00E56A96">
      <w:pPr>
        <w:pStyle w:val="LabStepNumberedLevel2"/>
      </w:pPr>
      <w:r>
        <w:t xml:space="preserve">Configure the </w:t>
      </w:r>
      <w:r w:rsidRPr="00FA3353">
        <w:rPr>
          <w:b/>
        </w:rPr>
        <w:t>Document Library</w:t>
      </w:r>
      <w:r>
        <w:t xml:space="preserve"> parameter to reference the </w:t>
      </w:r>
      <w:r w:rsidRPr="00FA3353">
        <w:rPr>
          <w:b/>
        </w:rPr>
        <w:t>Letters</w:t>
      </w:r>
      <w:r>
        <w:t xml:space="preserve"> document library.</w:t>
      </w:r>
    </w:p>
    <w:p w14:paraId="16CFA7EA" w14:textId="77777777" w:rsidR="00E56A96" w:rsidRDefault="00E56A96" w:rsidP="00E56A96">
      <w:pPr>
        <w:pStyle w:val="LabStepScreenshotLevel2"/>
      </w:pPr>
      <w:r>
        <w:drawing>
          <wp:inline distT="0" distB="0" distL="0" distR="0" wp14:anchorId="43774CDE" wp14:editId="005AEC84">
            <wp:extent cx="5192288" cy="1065167"/>
            <wp:effectExtent l="19050" t="19050" r="8890" b="2095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2719" cy="1073461"/>
                    </a:xfrm>
                    <a:prstGeom prst="rect">
                      <a:avLst/>
                    </a:prstGeom>
                    <a:noFill/>
                    <a:ln>
                      <a:solidFill>
                        <a:schemeClr val="tx1">
                          <a:lumMod val="50000"/>
                          <a:lumOff val="50000"/>
                        </a:schemeClr>
                      </a:solidFill>
                    </a:ln>
                  </pic:spPr>
                </pic:pic>
              </a:graphicData>
            </a:graphic>
          </wp:inline>
        </w:drawing>
      </w:r>
    </w:p>
    <w:p w14:paraId="376970AF" w14:textId="77777777" w:rsidR="00E56A96" w:rsidRDefault="00E56A96" w:rsidP="00E56A96">
      <w:pPr>
        <w:pStyle w:val="LabStepNumberedLevel2"/>
      </w:pPr>
      <w:r>
        <w:lastRenderedPageBreak/>
        <w:t xml:space="preserve">Configure the </w:t>
      </w:r>
      <w:r w:rsidRPr="00FA3353">
        <w:rPr>
          <w:b/>
        </w:rPr>
        <w:t>File</w:t>
      </w:r>
      <w:r>
        <w:t xml:space="preserve"> parameter to reference the template file named </w:t>
      </w:r>
      <w:r w:rsidRPr="00FA3353">
        <w:rPr>
          <w:b/>
        </w:rPr>
        <w:t>CustomerLetterTemplate.docx</w:t>
      </w:r>
      <w:r>
        <w:t xml:space="preserve"> in the </w:t>
      </w:r>
      <w:r w:rsidRPr="00FA3353">
        <w:rPr>
          <w:b/>
        </w:rPr>
        <w:t>Templates</w:t>
      </w:r>
      <w:r>
        <w:t xml:space="preserve"> folder.</w:t>
      </w:r>
    </w:p>
    <w:p w14:paraId="6314B7A6" w14:textId="77777777" w:rsidR="00E56A96" w:rsidRDefault="00E56A96" w:rsidP="00E56A96">
      <w:pPr>
        <w:pStyle w:val="LabStepScreenshotLevel2"/>
      </w:pPr>
      <w:r>
        <w:drawing>
          <wp:inline distT="0" distB="0" distL="0" distR="0" wp14:anchorId="15C7404E" wp14:editId="35203607">
            <wp:extent cx="2776401" cy="1305009"/>
            <wp:effectExtent l="19050" t="19050" r="2413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6146" cy="1328391"/>
                    </a:xfrm>
                    <a:prstGeom prst="rect">
                      <a:avLst/>
                    </a:prstGeom>
                    <a:noFill/>
                    <a:ln>
                      <a:solidFill>
                        <a:schemeClr val="tx1">
                          <a:lumMod val="50000"/>
                          <a:lumOff val="50000"/>
                        </a:schemeClr>
                      </a:solidFill>
                    </a:ln>
                  </pic:spPr>
                </pic:pic>
              </a:graphicData>
            </a:graphic>
          </wp:inline>
        </w:drawing>
      </w:r>
    </w:p>
    <w:p w14:paraId="2CD63F7C" w14:textId="77777777" w:rsidR="00E56A96" w:rsidRDefault="00E56A96" w:rsidP="00E56A96">
      <w:pPr>
        <w:pStyle w:val="LabExerciseCallout"/>
      </w:pPr>
      <w:r>
        <w:t xml:space="preserve">Once you configure the </w:t>
      </w:r>
      <w:r w:rsidRPr="00FA3353">
        <w:rPr>
          <w:b/>
        </w:rPr>
        <w:t>File</w:t>
      </w:r>
      <w:r>
        <w:t xml:space="preserve"> property to reference the template file named </w:t>
      </w:r>
      <w:r w:rsidRPr="00FA3353">
        <w:rPr>
          <w:b/>
        </w:rPr>
        <w:t>CustomerLetterTemplate.docx</w:t>
      </w:r>
      <w:r>
        <w:t xml:space="preserve">, the flow designer discovers the input fields in the Word template named </w:t>
      </w:r>
      <w:r w:rsidRPr="00FA3353">
        <w:rPr>
          <w:b/>
        </w:rPr>
        <w:t>Date</w:t>
      </w:r>
      <w:r>
        <w:t xml:space="preserve">, </w:t>
      </w:r>
      <w:proofErr w:type="spellStart"/>
      <w:r w:rsidRPr="00FA3353">
        <w:rPr>
          <w:b/>
        </w:rPr>
        <w:t>MailingAddress</w:t>
      </w:r>
      <w:proofErr w:type="spellEnd"/>
      <w:r>
        <w:t xml:space="preserve">, </w:t>
      </w:r>
      <w:proofErr w:type="spellStart"/>
      <w:r w:rsidRPr="00FA3353">
        <w:rPr>
          <w:b/>
        </w:rPr>
        <w:t>LetterContent</w:t>
      </w:r>
      <w:proofErr w:type="spellEnd"/>
      <w:r>
        <w:t xml:space="preserve"> and </w:t>
      </w:r>
      <w:proofErr w:type="spellStart"/>
      <w:r w:rsidRPr="00FA3353">
        <w:rPr>
          <w:b/>
        </w:rPr>
        <w:t>LetterAuthor</w:t>
      </w:r>
      <w:proofErr w:type="spellEnd"/>
      <w:r>
        <w:t xml:space="preserve"> and provides an opportunity for you to initialize these input field values using content generated from the selected customer item.</w:t>
      </w:r>
    </w:p>
    <w:p w14:paraId="324E4C44" w14:textId="77777777" w:rsidR="00E56A96" w:rsidRDefault="00E56A96" w:rsidP="00E56A96">
      <w:pPr>
        <w:pStyle w:val="LabStepNumbered"/>
      </w:pPr>
      <w:r>
        <w:t xml:space="preserve">Initialize the </w:t>
      </w:r>
      <w:r w:rsidRPr="002419D0">
        <w:rPr>
          <w:b/>
        </w:rPr>
        <w:t>Date</w:t>
      </w:r>
      <w:r>
        <w:t xml:space="preserve"> input field for the Word document template.</w:t>
      </w:r>
    </w:p>
    <w:p w14:paraId="00D0ACD7" w14:textId="77777777" w:rsidR="00E56A96" w:rsidRDefault="00E56A96" w:rsidP="00E56A96">
      <w:pPr>
        <w:pStyle w:val="LabStepNumberedLevel2"/>
      </w:pPr>
      <w:r>
        <w:t xml:space="preserve">Place your cursor in the textbox for the </w:t>
      </w:r>
      <w:r w:rsidRPr="002419D0">
        <w:rPr>
          <w:b/>
        </w:rPr>
        <w:t>Date</w:t>
      </w:r>
      <w:r>
        <w:t xml:space="preserve"> parameter and then click the </w:t>
      </w:r>
      <w:r w:rsidRPr="002419D0">
        <w:rPr>
          <w:b/>
        </w:rPr>
        <w:t>Expressions</w:t>
      </w:r>
      <w:r>
        <w:t xml:space="preserve"> tab on the right.</w:t>
      </w:r>
    </w:p>
    <w:p w14:paraId="6083694E" w14:textId="77777777" w:rsidR="00E56A96" w:rsidRDefault="00E56A96" w:rsidP="00E56A96">
      <w:pPr>
        <w:pStyle w:val="LabStepScreenshotLevel2"/>
      </w:pPr>
      <w:r>
        <w:drawing>
          <wp:inline distT="0" distB="0" distL="0" distR="0" wp14:anchorId="07D8184E" wp14:editId="08291393">
            <wp:extent cx="4075611" cy="1324290"/>
            <wp:effectExtent l="19050" t="19050" r="20320" b="2857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19853" cy="1338665"/>
                    </a:xfrm>
                    <a:prstGeom prst="rect">
                      <a:avLst/>
                    </a:prstGeom>
                    <a:noFill/>
                    <a:ln>
                      <a:solidFill>
                        <a:schemeClr val="tx1">
                          <a:lumMod val="50000"/>
                          <a:lumOff val="50000"/>
                        </a:schemeClr>
                      </a:solidFill>
                    </a:ln>
                  </pic:spPr>
                </pic:pic>
              </a:graphicData>
            </a:graphic>
          </wp:inline>
        </w:drawing>
      </w:r>
    </w:p>
    <w:p w14:paraId="2C6BADD4" w14:textId="77777777" w:rsidR="00E56A96" w:rsidRDefault="00E56A96" w:rsidP="00E56A96">
      <w:pPr>
        <w:pStyle w:val="LabStepNumberedLevel2"/>
      </w:pPr>
      <w:r>
        <w:t xml:space="preserve">Copy the following WDL expression into the clipboard and then paste it into the </w:t>
      </w:r>
      <w:r w:rsidRPr="002419D0">
        <w:rPr>
          <w:b/>
        </w:rPr>
        <w:t>Expressions</w:t>
      </w:r>
      <w:r>
        <w:t xml:space="preserve"> textbox.</w:t>
      </w:r>
    </w:p>
    <w:p w14:paraId="39F870D0" w14:textId="77777777" w:rsidR="00E56A96" w:rsidRDefault="00E56A96" w:rsidP="00E56A96">
      <w:pPr>
        <w:pStyle w:val="LabStepCodeBlockLevel2"/>
      </w:pPr>
      <w:r w:rsidRPr="00B10854">
        <w:t>convertTimeZone(utcnow(),'UTC','Eastern Standard Time','MMM d, yyyy')</w:t>
      </w:r>
    </w:p>
    <w:p w14:paraId="0B0CAA64" w14:textId="77777777" w:rsidR="00E56A96" w:rsidRDefault="00E56A96" w:rsidP="00E56A96">
      <w:pPr>
        <w:pStyle w:val="LabStepNumberedLevel2"/>
      </w:pPr>
      <w:r>
        <w:t xml:space="preserve">Once you have pasted the expression into the </w:t>
      </w:r>
      <w:r w:rsidRPr="002419D0">
        <w:rPr>
          <w:b/>
        </w:rPr>
        <w:t>Expression</w:t>
      </w:r>
      <w:r>
        <w:t xml:space="preserve"> textbox, click the </w:t>
      </w:r>
      <w:r w:rsidRPr="002419D0">
        <w:rPr>
          <w:b/>
        </w:rPr>
        <w:t>OK</w:t>
      </w:r>
      <w:r>
        <w:t xml:space="preserve"> button to save your changes.</w:t>
      </w:r>
    </w:p>
    <w:p w14:paraId="7FF17519" w14:textId="77777777" w:rsidR="00E56A96" w:rsidRDefault="00E56A96" w:rsidP="00E56A96">
      <w:pPr>
        <w:pStyle w:val="LabStepScreenshotLevel2"/>
      </w:pPr>
      <w:r>
        <w:drawing>
          <wp:inline distT="0" distB="0" distL="0" distR="0" wp14:anchorId="2AE09A76" wp14:editId="05927338">
            <wp:extent cx="5153311" cy="1214845"/>
            <wp:effectExtent l="19050" t="19050" r="9525" b="2349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87024" cy="1222793"/>
                    </a:xfrm>
                    <a:prstGeom prst="rect">
                      <a:avLst/>
                    </a:prstGeom>
                    <a:noFill/>
                    <a:ln>
                      <a:solidFill>
                        <a:schemeClr val="tx1">
                          <a:lumMod val="50000"/>
                          <a:lumOff val="50000"/>
                        </a:schemeClr>
                      </a:solidFill>
                    </a:ln>
                  </pic:spPr>
                </pic:pic>
              </a:graphicData>
            </a:graphic>
          </wp:inline>
        </w:drawing>
      </w:r>
    </w:p>
    <w:p w14:paraId="6D2637D1" w14:textId="77777777" w:rsidR="00E56A96" w:rsidRDefault="00E56A96" w:rsidP="00E56A96">
      <w:pPr>
        <w:pStyle w:val="LabStepNumberedLevel2"/>
      </w:pPr>
      <w:r>
        <w:t xml:space="preserve">You should be able to verify that the expression with the </w:t>
      </w:r>
      <w:proofErr w:type="spellStart"/>
      <w:r w:rsidRPr="002419D0">
        <w:rPr>
          <w:b/>
        </w:rPr>
        <w:t>convertTimeZone</w:t>
      </w:r>
      <w:proofErr w:type="spellEnd"/>
      <w:r>
        <w:t xml:space="preserve"> function has been entered correctly.</w:t>
      </w:r>
    </w:p>
    <w:p w14:paraId="6E3830F4" w14:textId="77777777" w:rsidR="00E56A96" w:rsidRDefault="00E56A96" w:rsidP="00E56A96">
      <w:pPr>
        <w:pStyle w:val="LabStepScreenshotLevel2"/>
      </w:pPr>
      <w:r>
        <w:drawing>
          <wp:inline distT="0" distB="0" distL="0" distR="0" wp14:anchorId="5E5AD05B" wp14:editId="5CF828EB">
            <wp:extent cx="3461657" cy="1231806"/>
            <wp:effectExtent l="19050" t="19050" r="24765" b="2603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24504" cy="1254170"/>
                    </a:xfrm>
                    <a:prstGeom prst="rect">
                      <a:avLst/>
                    </a:prstGeom>
                    <a:noFill/>
                    <a:ln>
                      <a:solidFill>
                        <a:schemeClr val="tx1">
                          <a:lumMod val="50000"/>
                          <a:lumOff val="50000"/>
                        </a:schemeClr>
                      </a:solidFill>
                    </a:ln>
                  </pic:spPr>
                </pic:pic>
              </a:graphicData>
            </a:graphic>
          </wp:inline>
        </w:drawing>
      </w:r>
    </w:p>
    <w:p w14:paraId="7CBAED5C" w14:textId="77777777" w:rsidR="00E56A96" w:rsidRDefault="00E56A96" w:rsidP="00E56A96">
      <w:pPr>
        <w:pStyle w:val="LabStepNumbered"/>
      </w:pPr>
      <w:r>
        <w:lastRenderedPageBreak/>
        <w:t xml:space="preserve">Initialize the </w:t>
      </w:r>
      <w:proofErr w:type="spellStart"/>
      <w:r>
        <w:rPr>
          <w:b/>
        </w:rPr>
        <w:t>MailingAddress</w:t>
      </w:r>
      <w:proofErr w:type="spellEnd"/>
      <w:r>
        <w:rPr>
          <w:b/>
        </w:rPr>
        <w:t xml:space="preserve"> </w:t>
      </w:r>
      <w:r>
        <w:t>input field for the Word document template.</w:t>
      </w:r>
    </w:p>
    <w:p w14:paraId="2A30D1D8" w14:textId="77777777" w:rsidR="00E56A96" w:rsidRDefault="00E56A96" w:rsidP="00E56A96">
      <w:pPr>
        <w:pStyle w:val="LabStepNumberedLevel2"/>
      </w:pPr>
      <w:r>
        <w:t xml:space="preserve">Place your cursor inside the textbox for the </w:t>
      </w:r>
      <w:proofErr w:type="spellStart"/>
      <w:r w:rsidRPr="002D427E">
        <w:rPr>
          <w:b/>
        </w:rPr>
        <w:t>MailingAddress</w:t>
      </w:r>
      <w:proofErr w:type="spellEnd"/>
      <w:r>
        <w:t xml:space="preserve"> parameter.</w:t>
      </w:r>
    </w:p>
    <w:p w14:paraId="2DEF02D8" w14:textId="77777777" w:rsidR="00E56A96" w:rsidRDefault="00E56A96" w:rsidP="00E56A96">
      <w:pPr>
        <w:pStyle w:val="LabStepNumberedLevel2"/>
      </w:pPr>
      <w:r>
        <w:t xml:space="preserve">Click the </w:t>
      </w:r>
      <w:r w:rsidRPr="004C2DE9">
        <w:rPr>
          <w:b/>
        </w:rPr>
        <w:t>First</w:t>
      </w:r>
      <w:r>
        <w:rPr>
          <w:b/>
        </w:rPr>
        <w:t xml:space="preserve"> </w:t>
      </w:r>
      <w:r w:rsidRPr="004C2DE9">
        <w:rPr>
          <w:b/>
        </w:rPr>
        <w:t>Name</w:t>
      </w:r>
      <w:r>
        <w:t xml:space="preserve"> output parameter from the </w:t>
      </w:r>
      <w:r w:rsidRPr="004C2DE9">
        <w:rPr>
          <w:b/>
        </w:rPr>
        <w:t>For a selected item</w:t>
      </w:r>
      <w:r>
        <w:t xml:space="preserve"> trigger.</w:t>
      </w:r>
    </w:p>
    <w:p w14:paraId="454CD4DC" w14:textId="77777777" w:rsidR="00E56A96" w:rsidRDefault="00E56A96" w:rsidP="00E56A96">
      <w:pPr>
        <w:pStyle w:val="LabStepScreenshotLevel2"/>
      </w:pPr>
      <w:r>
        <w:drawing>
          <wp:inline distT="0" distB="0" distL="0" distR="0" wp14:anchorId="3746B4DC" wp14:editId="6B55CD43">
            <wp:extent cx="3129099" cy="1062270"/>
            <wp:effectExtent l="19050" t="19050" r="14605" b="2413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96501" cy="1085152"/>
                    </a:xfrm>
                    <a:prstGeom prst="rect">
                      <a:avLst/>
                    </a:prstGeom>
                    <a:noFill/>
                    <a:ln>
                      <a:solidFill>
                        <a:schemeClr val="tx1">
                          <a:lumMod val="50000"/>
                          <a:lumOff val="50000"/>
                        </a:schemeClr>
                      </a:solidFill>
                    </a:ln>
                  </pic:spPr>
                </pic:pic>
              </a:graphicData>
            </a:graphic>
          </wp:inline>
        </w:drawing>
      </w:r>
    </w:p>
    <w:p w14:paraId="2F8EE533" w14:textId="77777777" w:rsidR="00E56A96" w:rsidRDefault="00E56A96" w:rsidP="00E56A96">
      <w:pPr>
        <w:pStyle w:val="LabStepNumberedLevel2"/>
      </w:pPr>
      <w:r>
        <w:t xml:space="preserve">Place the cursor after </w:t>
      </w:r>
      <w:r w:rsidRPr="002D427E">
        <w:rPr>
          <w:b/>
        </w:rPr>
        <w:t>First Name</w:t>
      </w:r>
      <w:r>
        <w:t xml:space="preserve"> and add a space.</w:t>
      </w:r>
    </w:p>
    <w:p w14:paraId="17FB90E0" w14:textId="77777777" w:rsidR="00E56A96" w:rsidRDefault="00E56A96" w:rsidP="00E56A96">
      <w:pPr>
        <w:pStyle w:val="LabStepScreenshotLevel2"/>
      </w:pPr>
      <w:r>
        <w:drawing>
          <wp:inline distT="0" distB="0" distL="0" distR="0" wp14:anchorId="2C2857EE" wp14:editId="1B67FB47">
            <wp:extent cx="3873681" cy="613707"/>
            <wp:effectExtent l="19050" t="19050" r="12700" b="1524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91308" cy="648186"/>
                    </a:xfrm>
                    <a:prstGeom prst="rect">
                      <a:avLst/>
                    </a:prstGeom>
                    <a:noFill/>
                    <a:ln>
                      <a:solidFill>
                        <a:schemeClr val="tx1">
                          <a:lumMod val="50000"/>
                          <a:lumOff val="50000"/>
                        </a:schemeClr>
                      </a:solidFill>
                    </a:ln>
                  </pic:spPr>
                </pic:pic>
              </a:graphicData>
            </a:graphic>
          </wp:inline>
        </w:drawing>
      </w:r>
    </w:p>
    <w:p w14:paraId="28F18F75" w14:textId="77777777" w:rsidR="00E56A96" w:rsidRDefault="00E56A96" w:rsidP="00E56A96">
      <w:pPr>
        <w:pStyle w:val="LabStepNumberedLevel2"/>
      </w:pPr>
      <w:r>
        <w:t xml:space="preserve">After the space, add the </w:t>
      </w:r>
      <w:r w:rsidRPr="002D427E">
        <w:rPr>
          <w:b/>
        </w:rPr>
        <w:t>Last Name</w:t>
      </w:r>
      <w:r>
        <w:t xml:space="preserve"> parameter from the </w:t>
      </w:r>
      <w:r w:rsidRPr="004C2DE9">
        <w:rPr>
          <w:b/>
        </w:rPr>
        <w:t>For a selected item</w:t>
      </w:r>
      <w:r>
        <w:t xml:space="preserve"> trigger.</w:t>
      </w:r>
    </w:p>
    <w:p w14:paraId="56194A2D" w14:textId="77777777" w:rsidR="00E56A96" w:rsidRDefault="00E56A96" w:rsidP="00E56A96">
      <w:pPr>
        <w:pStyle w:val="LabStepScreenshotLevel2"/>
      </w:pPr>
      <w:r>
        <w:drawing>
          <wp:inline distT="0" distB="0" distL="0" distR="0" wp14:anchorId="08328CF2" wp14:editId="2A8872BF">
            <wp:extent cx="3899807" cy="1139221"/>
            <wp:effectExtent l="19050" t="19050" r="24765" b="2286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040871" cy="1180429"/>
                    </a:xfrm>
                    <a:prstGeom prst="rect">
                      <a:avLst/>
                    </a:prstGeom>
                    <a:noFill/>
                    <a:ln>
                      <a:solidFill>
                        <a:schemeClr val="tx1">
                          <a:lumMod val="50000"/>
                          <a:lumOff val="50000"/>
                        </a:schemeClr>
                      </a:solidFill>
                    </a:ln>
                  </pic:spPr>
                </pic:pic>
              </a:graphicData>
            </a:graphic>
          </wp:inline>
        </w:drawing>
      </w:r>
    </w:p>
    <w:p w14:paraId="233F95EA" w14:textId="77777777" w:rsidR="00E56A96" w:rsidRDefault="00E56A96" w:rsidP="00E56A96">
      <w:pPr>
        <w:pStyle w:val="LabStepNumberedLevel2"/>
      </w:pPr>
      <w:r>
        <w:t>Next, add a line break</w:t>
      </w:r>
    </w:p>
    <w:p w14:paraId="5966E542" w14:textId="77777777" w:rsidR="00E56A96" w:rsidRDefault="00E56A96" w:rsidP="00E56A96">
      <w:pPr>
        <w:pStyle w:val="LabStepNumberedLevel2"/>
      </w:pPr>
      <w:r>
        <w:t xml:space="preserve">Add </w:t>
      </w:r>
      <w:r w:rsidRPr="002D427E">
        <w:rPr>
          <w:b/>
        </w:rPr>
        <w:t>Address</w:t>
      </w:r>
      <w:r>
        <w:t>.</w:t>
      </w:r>
    </w:p>
    <w:p w14:paraId="5B75F81B" w14:textId="77777777" w:rsidR="00E56A96" w:rsidRDefault="00E56A96" w:rsidP="00E56A96">
      <w:pPr>
        <w:pStyle w:val="LabStepNumberedLevel2"/>
      </w:pPr>
      <w:r>
        <w:t>Add another line break.</w:t>
      </w:r>
    </w:p>
    <w:p w14:paraId="57BC098F" w14:textId="77777777" w:rsidR="00E56A96" w:rsidRDefault="00E56A96" w:rsidP="00E56A96">
      <w:pPr>
        <w:pStyle w:val="LabStepNumberedLevel2"/>
      </w:pPr>
      <w:r>
        <w:t xml:space="preserve">Add </w:t>
      </w:r>
      <w:r w:rsidRPr="002D427E">
        <w:rPr>
          <w:b/>
        </w:rPr>
        <w:t>City</w:t>
      </w:r>
      <w:r>
        <w:t xml:space="preserve"> followed by a comma (</w:t>
      </w:r>
      <w:r w:rsidRPr="002D427E">
        <w:rPr>
          <w:b/>
        </w:rPr>
        <w:t>,</w:t>
      </w:r>
      <w:r>
        <w:t>) and then a space.</w:t>
      </w:r>
    </w:p>
    <w:p w14:paraId="63C7A669" w14:textId="77777777" w:rsidR="00E56A96" w:rsidRDefault="00E56A96" w:rsidP="00E56A96">
      <w:pPr>
        <w:pStyle w:val="LabStepNumberedLevel2"/>
      </w:pPr>
      <w:r>
        <w:t xml:space="preserve">Add </w:t>
      </w:r>
      <w:r>
        <w:rPr>
          <w:b/>
        </w:rPr>
        <w:t xml:space="preserve">State/Province </w:t>
      </w:r>
      <w:r>
        <w:t xml:space="preserve">followed by two spaces and then </w:t>
      </w:r>
      <w:r w:rsidRPr="002D427E">
        <w:rPr>
          <w:b/>
        </w:rPr>
        <w:t>ZIP/Postal Code</w:t>
      </w:r>
      <w:r>
        <w:t>.</w:t>
      </w:r>
    </w:p>
    <w:p w14:paraId="7D4806D2" w14:textId="77777777" w:rsidR="00E56A96" w:rsidRDefault="00E56A96" w:rsidP="00E56A96">
      <w:pPr>
        <w:pStyle w:val="LabStepScreenshotLevel2"/>
      </w:pPr>
      <w:r>
        <w:drawing>
          <wp:inline distT="0" distB="0" distL="0" distR="0" wp14:anchorId="782AD783" wp14:editId="443149AA">
            <wp:extent cx="4291693" cy="812125"/>
            <wp:effectExtent l="19050" t="19050" r="13970" b="2667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23785" cy="837121"/>
                    </a:xfrm>
                    <a:prstGeom prst="rect">
                      <a:avLst/>
                    </a:prstGeom>
                    <a:noFill/>
                    <a:ln>
                      <a:solidFill>
                        <a:schemeClr val="tx1">
                          <a:lumMod val="50000"/>
                          <a:lumOff val="50000"/>
                        </a:schemeClr>
                      </a:solidFill>
                    </a:ln>
                  </pic:spPr>
                </pic:pic>
              </a:graphicData>
            </a:graphic>
          </wp:inline>
        </w:drawing>
      </w:r>
    </w:p>
    <w:p w14:paraId="4F3AB015" w14:textId="77777777" w:rsidR="00E56A96" w:rsidRDefault="00E56A96" w:rsidP="00E56A96">
      <w:pPr>
        <w:pStyle w:val="LabStepNumbered"/>
      </w:pPr>
      <w:r>
        <w:t xml:space="preserve">Add a new </w:t>
      </w:r>
      <w:r w:rsidRPr="002D427E">
        <w:rPr>
          <w:b/>
        </w:rPr>
        <w:t>Compose</w:t>
      </w:r>
      <w:r>
        <w:t xml:space="preserve"> step to build the content for the </w:t>
      </w:r>
      <w:proofErr w:type="spellStart"/>
      <w:r w:rsidRPr="004C2DE9">
        <w:rPr>
          <w:b/>
        </w:rPr>
        <w:t>Letter</w:t>
      </w:r>
      <w:r>
        <w:rPr>
          <w:b/>
        </w:rPr>
        <w:t>Content</w:t>
      </w:r>
      <w:proofErr w:type="spellEnd"/>
      <w:r>
        <w:rPr>
          <w:b/>
        </w:rPr>
        <w:t xml:space="preserve"> </w:t>
      </w:r>
      <w:r>
        <w:t>input field.</w:t>
      </w:r>
    </w:p>
    <w:p w14:paraId="1981F0F8" w14:textId="77777777" w:rsidR="00E56A96" w:rsidRDefault="00E56A96" w:rsidP="00E56A96">
      <w:pPr>
        <w:pStyle w:val="LabStepNumberedLevel2"/>
      </w:pPr>
      <w:r>
        <w:t xml:space="preserve">Click the </w:t>
      </w:r>
      <w:r w:rsidRPr="003C0E3A">
        <w:rPr>
          <w:b/>
        </w:rPr>
        <w:t>+</w:t>
      </w:r>
      <w:r>
        <w:t xml:space="preserve"> button in between the </w:t>
      </w:r>
      <w:r w:rsidRPr="003C0E3A">
        <w:rPr>
          <w:b/>
        </w:rPr>
        <w:t>Get item</w:t>
      </w:r>
      <w:r>
        <w:t xml:space="preserve"> action and the </w:t>
      </w:r>
      <w:r w:rsidRPr="003C0E3A">
        <w:rPr>
          <w:b/>
        </w:rPr>
        <w:t>Populate a Microsoft Word template</w:t>
      </w:r>
      <w:r>
        <w:t>.</w:t>
      </w:r>
    </w:p>
    <w:p w14:paraId="29061DAE" w14:textId="77777777" w:rsidR="00E56A96" w:rsidRDefault="00E56A96" w:rsidP="00E56A96">
      <w:pPr>
        <w:pStyle w:val="LabStepScreenshotLevel2"/>
      </w:pPr>
      <w:r>
        <w:drawing>
          <wp:inline distT="0" distB="0" distL="0" distR="0" wp14:anchorId="2E63EADC" wp14:editId="2E9D442B">
            <wp:extent cx="2332264" cy="1040202"/>
            <wp:effectExtent l="19050" t="19050" r="11430" b="2667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21005"/>
                    <a:stretch/>
                  </pic:blipFill>
                  <pic:spPr bwMode="auto">
                    <a:xfrm>
                      <a:off x="0" y="0"/>
                      <a:ext cx="2446562" cy="109117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AAD6FE7" w14:textId="77777777" w:rsidR="00E56A96" w:rsidRDefault="00E56A96" w:rsidP="00E56A96">
      <w:pPr>
        <w:pStyle w:val="LabStepNumberedLevel2"/>
      </w:pPr>
      <w:r>
        <w:lastRenderedPageBreak/>
        <w:t xml:space="preserve">Select the </w:t>
      </w:r>
      <w:r w:rsidRPr="003C0E3A">
        <w:rPr>
          <w:b/>
        </w:rPr>
        <w:t>Add an action</w:t>
      </w:r>
      <w:r>
        <w:t xml:space="preserve"> command.</w:t>
      </w:r>
    </w:p>
    <w:p w14:paraId="1AAAED00" w14:textId="77777777" w:rsidR="00E56A96" w:rsidRDefault="00E56A96" w:rsidP="00E56A96">
      <w:pPr>
        <w:pStyle w:val="LabStepScreenshotLevel2"/>
      </w:pPr>
      <w:r>
        <w:drawing>
          <wp:inline distT="0" distB="0" distL="0" distR="0" wp14:anchorId="0D601925" wp14:editId="20749428">
            <wp:extent cx="3769605" cy="960664"/>
            <wp:effectExtent l="19050" t="19050" r="21590" b="1143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38074" cy="978113"/>
                    </a:xfrm>
                    <a:prstGeom prst="rect">
                      <a:avLst/>
                    </a:prstGeom>
                    <a:noFill/>
                    <a:ln>
                      <a:solidFill>
                        <a:schemeClr val="tx1">
                          <a:lumMod val="50000"/>
                          <a:lumOff val="50000"/>
                        </a:schemeClr>
                      </a:solidFill>
                    </a:ln>
                  </pic:spPr>
                </pic:pic>
              </a:graphicData>
            </a:graphic>
          </wp:inline>
        </w:drawing>
      </w:r>
    </w:p>
    <w:p w14:paraId="2A52EB0C" w14:textId="77777777" w:rsidR="00E56A96" w:rsidRDefault="00E56A96" w:rsidP="00E56A96">
      <w:pPr>
        <w:pStyle w:val="LabStepNumberedLevel2"/>
      </w:pPr>
      <w:r>
        <w:t xml:space="preserve">Type </w:t>
      </w:r>
      <w:r w:rsidRPr="004C2DE9">
        <w:rPr>
          <w:b/>
        </w:rPr>
        <w:t>Compose</w:t>
      </w:r>
      <w:r>
        <w:t xml:space="preserve"> into the action search textbox.</w:t>
      </w:r>
    </w:p>
    <w:p w14:paraId="4A10013A" w14:textId="77777777" w:rsidR="00E56A96" w:rsidRDefault="00E56A96" w:rsidP="00E56A96">
      <w:pPr>
        <w:pStyle w:val="LabStepNumberedLevel2"/>
      </w:pPr>
      <w:r>
        <w:t xml:space="preserve">Locate and select the </w:t>
      </w:r>
      <w:r w:rsidRPr="003C0E3A">
        <w:rPr>
          <w:b/>
        </w:rPr>
        <w:t>Compose</w:t>
      </w:r>
      <w:r>
        <w:t xml:space="preserve"> action.</w:t>
      </w:r>
    </w:p>
    <w:p w14:paraId="630BEE0D" w14:textId="77777777" w:rsidR="00E56A96" w:rsidRDefault="00E56A96" w:rsidP="00E56A96">
      <w:pPr>
        <w:pStyle w:val="LabStepScreenshotLevel2"/>
      </w:pPr>
      <w:r>
        <w:drawing>
          <wp:inline distT="0" distB="0" distL="0" distR="0" wp14:anchorId="41CD3A72" wp14:editId="2E9152EC">
            <wp:extent cx="2989506" cy="1718310"/>
            <wp:effectExtent l="19050" t="19050" r="20955" b="1524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57500" cy="1757391"/>
                    </a:xfrm>
                    <a:prstGeom prst="rect">
                      <a:avLst/>
                    </a:prstGeom>
                    <a:noFill/>
                    <a:ln>
                      <a:solidFill>
                        <a:schemeClr val="tx1">
                          <a:lumMod val="50000"/>
                          <a:lumOff val="50000"/>
                        </a:schemeClr>
                      </a:solidFill>
                    </a:ln>
                  </pic:spPr>
                </pic:pic>
              </a:graphicData>
            </a:graphic>
          </wp:inline>
        </w:drawing>
      </w:r>
    </w:p>
    <w:p w14:paraId="5BB85CB6" w14:textId="77777777" w:rsidR="00E56A96" w:rsidRDefault="00E56A96" w:rsidP="00E56A96">
      <w:pPr>
        <w:pStyle w:val="LabStepNumberedLevel2"/>
      </w:pPr>
      <w:r>
        <w:t xml:space="preserve">You can see that the </w:t>
      </w:r>
      <w:r w:rsidRPr="003C0E3A">
        <w:rPr>
          <w:b/>
        </w:rPr>
        <w:t>Compose</w:t>
      </w:r>
      <w:r>
        <w:t xml:space="preserve"> action has one input parameter named </w:t>
      </w:r>
      <w:r w:rsidRPr="003C0E3A">
        <w:rPr>
          <w:b/>
        </w:rPr>
        <w:t>Inputs</w:t>
      </w:r>
      <w:r>
        <w:t>.</w:t>
      </w:r>
    </w:p>
    <w:p w14:paraId="4AC992D9" w14:textId="77777777" w:rsidR="00E56A96" w:rsidRDefault="00E56A96" w:rsidP="00E56A96">
      <w:pPr>
        <w:pStyle w:val="LabStepNumberedLevel2"/>
      </w:pPr>
      <w:r>
        <w:t xml:space="preserve">Click the ellipse context menu on the right of the </w:t>
      </w:r>
      <w:r w:rsidRPr="004C2DE9">
        <w:rPr>
          <w:b/>
        </w:rPr>
        <w:t>Compose</w:t>
      </w:r>
      <w:r>
        <w:t xml:space="preserve"> action and select the </w:t>
      </w:r>
      <w:r w:rsidRPr="003C0E3A">
        <w:rPr>
          <w:b/>
        </w:rPr>
        <w:t>Rename</w:t>
      </w:r>
      <w:r>
        <w:t xml:space="preserve"> command.</w:t>
      </w:r>
    </w:p>
    <w:p w14:paraId="32137BC7" w14:textId="77777777" w:rsidR="00E56A96" w:rsidRDefault="00E56A96" w:rsidP="00E56A96">
      <w:pPr>
        <w:pStyle w:val="LabStepScreenshotLevel2"/>
      </w:pPr>
      <w:r>
        <w:drawing>
          <wp:inline distT="0" distB="0" distL="0" distR="0" wp14:anchorId="5AACC90D" wp14:editId="31A9DD40">
            <wp:extent cx="5204812" cy="841955"/>
            <wp:effectExtent l="19050" t="19050" r="15240" b="1587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6425" cy="851922"/>
                    </a:xfrm>
                    <a:prstGeom prst="rect">
                      <a:avLst/>
                    </a:prstGeom>
                    <a:noFill/>
                    <a:ln>
                      <a:solidFill>
                        <a:schemeClr val="tx1">
                          <a:lumMod val="50000"/>
                          <a:lumOff val="50000"/>
                        </a:schemeClr>
                      </a:solidFill>
                    </a:ln>
                  </pic:spPr>
                </pic:pic>
              </a:graphicData>
            </a:graphic>
          </wp:inline>
        </w:drawing>
      </w:r>
    </w:p>
    <w:p w14:paraId="30805F2E" w14:textId="77777777" w:rsidR="00E56A96" w:rsidRDefault="00E56A96" w:rsidP="00E56A96">
      <w:pPr>
        <w:pStyle w:val="LabStepNumberedLevel2"/>
      </w:pPr>
      <w:r>
        <w:t xml:space="preserve">Rename the action to </w:t>
      </w:r>
      <w:r w:rsidRPr="003C0E3A">
        <w:rPr>
          <w:b/>
        </w:rPr>
        <w:t>Letter Body</w:t>
      </w:r>
      <w:r>
        <w:t>.</w:t>
      </w:r>
    </w:p>
    <w:p w14:paraId="47D0320A" w14:textId="77777777" w:rsidR="00E56A96" w:rsidRDefault="00E56A96" w:rsidP="00E56A96">
      <w:pPr>
        <w:pStyle w:val="LabStepScreenshotLevel2"/>
      </w:pPr>
      <w:r>
        <w:drawing>
          <wp:inline distT="0" distB="0" distL="0" distR="0" wp14:anchorId="5C99BECF" wp14:editId="1139EDE2">
            <wp:extent cx="4154380" cy="741837"/>
            <wp:effectExtent l="19050" t="19050" r="17780" b="2032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24167" cy="772155"/>
                    </a:xfrm>
                    <a:prstGeom prst="rect">
                      <a:avLst/>
                    </a:prstGeom>
                    <a:noFill/>
                    <a:ln>
                      <a:solidFill>
                        <a:schemeClr val="tx1">
                          <a:lumMod val="50000"/>
                          <a:lumOff val="50000"/>
                        </a:schemeClr>
                      </a:solidFill>
                    </a:ln>
                  </pic:spPr>
                </pic:pic>
              </a:graphicData>
            </a:graphic>
          </wp:inline>
        </w:drawing>
      </w:r>
    </w:p>
    <w:p w14:paraId="191C8AAB" w14:textId="77777777" w:rsidR="00E56A96" w:rsidRDefault="00E56A96" w:rsidP="00E56A96">
      <w:pPr>
        <w:pStyle w:val="LabStepNumberedLevel2"/>
      </w:pPr>
      <w:r>
        <w:t xml:space="preserve">Place your cursor inside the </w:t>
      </w:r>
      <w:r w:rsidRPr="003C0E3A">
        <w:rPr>
          <w:b/>
        </w:rPr>
        <w:t>Inputs</w:t>
      </w:r>
      <w:r>
        <w:t xml:space="preserve"> textbox and type "</w:t>
      </w:r>
      <w:r w:rsidRPr="003C0E3A">
        <w:rPr>
          <w:b/>
        </w:rPr>
        <w:t>Dear</w:t>
      </w:r>
      <w:r>
        <w:t>" followed by a space.</w:t>
      </w:r>
    </w:p>
    <w:p w14:paraId="77007E36" w14:textId="77777777" w:rsidR="00E56A96" w:rsidRDefault="00E56A96" w:rsidP="00E56A96">
      <w:pPr>
        <w:pStyle w:val="LabStepNumberedLevel2"/>
      </w:pPr>
      <w:r>
        <w:t xml:space="preserve">Next, add the </w:t>
      </w:r>
      <w:r w:rsidRPr="003C0E3A">
        <w:rPr>
          <w:b/>
        </w:rPr>
        <w:t>First Name</w:t>
      </w:r>
      <w:r>
        <w:t xml:space="preserve"> output parameter from the </w:t>
      </w:r>
      <w:r w:rsidRPr="0026058E">
        <w:rPr>
          <w:b/>
        </w:rPr>
        <w:t>For a selected</w:t>
      </w:r>
      <w:r>
        <w:t xml:space="preserve"> item trigger.</w:t>
      </w:r>
    </w:p>
    <w:p w14:paraId="68F6D161" w14:textId="77777777" w:rsidR="00E56A96" w:rsidRDefault="00E56A96" w:rsidP="00E56A96">
      <w:pPr>
        <w:pStyle w:val="LabStepScreenshotLevel2"/>
      </w:pPr>
      <w:r>
        <w:drawing>
          <wp:inline distT="0" distB="0" distL="0" distR="0" wp14:anchorId="7667B30B" wp14:editId="0877E0D8">
            <wp:extent cx="4961676" cy="1169670"/>
            <wp:effectExtent l="19050" t="19050" r="10795" b="1143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100236" cy="1202334"/>
                    </a:xfrm>
                    <a:prstGeom prst="rect">
                      <a:avLst/>
                    </a:prstGeom>
                    <a:noFill/>
                    <a:ln>
                      <a:solidFill>
                        <a:schemeClr val="tx1">
                          <a:lumMod val="50000"/>
                          <a:lumOff val="50000"/>
                        </a:schemeClr>
                      </a:solidFill>
                    </a:ln>
                  </pic:spPr>
                </pic:pic>
              </a:graphicData>
            </a:graphic>
          </wp:inline>
        </w:drawing>
      </w:r>
    </w:p>
    <w:p w14:paraId="5FCB6881" w14:textId="77777777" w:rsidR="00E56A96" w:rsidRDefault="00E56A96" w:rsidP="00E56A96">
      <w:pPr>
        <w:pStyle w:val="LabStepNumberedLevel2"/>
      </w:pPr>
      <w:r>
        <w:lastRenderedPageBreak/>
        <w:t>Enter a comma (</w:t>
      </w:r>
      <w:r>
        <w:rPr>
          <w:b/>
        </w:rPr>
        <w:t>,</w:t>
      </w:r>
      <w:r>
        <w:t>) followed by a line break.</w:t>
      </w:r>
    </w:p>
    <w:p w14:paraId="1974F6C8" w14:textId="77777777" w:rsidR="00E56A96" w:rsidRDefault="00E56A96" w:rsidP="00E56A96">
      <w:pPr>
        <w:pStyle w:val="LabStepScreenshotLevel2"/>
      </w:pPr>
      <w:r>
        <w:drawing>
          <wp:inline distT="0" distB="0" distL="0" distR="0" wp14:anchorId="2BA97CCC" wp14:editId="11DCB3ED">
            <wp:extent cx="4758147" cy="1227908"/>
            <wp:effectExtent l="0" t="0" r="444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08100" cy="1266606"/>
                    </a:xfrm>
                    <a:prstGeom prst="rect">
                      <a:avLst/>
                    </a:prstGeom>
                    <a:noFill/>
                    <a:ln>
                      <a:noFill/>
                    </a:ln>
                  </pic:spPr>
                </pic:pic>
              </a:graphicData>
            </a:graphic>
          </wp:inline>
        </w:drawing>
      </w:r>
    </w:p>
    <w:p w14:paraId="372C08EF" w14:textId="77777777" w:rsidR="00E56A96" w:rsidRDefault="00E56A96" w:rsidP="00E56A96">
      <w:pPr>
        <w:pStyle w:val="LabStepNumberedLevel2"/>
      </w:pPr>
      <w:r>
        <w:t>Enter content for the letter body by copying and pasting the following text.</w:t>
      </w:r>
    </w:p>
    <w:p w14:paraId="2F5F8E18" w14:textId="77777777" w:rsidR="00E56A96" w:rsidRDefault="00E56A96" w:rsidP="00E56A96">
      <w:pPr>
        <w:pStyle w:val="LabStepCodeBlockLevel2"/>
      </w:pPr>
      <w:r>
        <w:t>Lorem ipsum dolor sit amet, id omnis viderer blandit pri, duo in vide nominati consequuntur, duo ne admodum tractatos. An velit iudico phaedrum vim, no saepe altera duo, sea duis assum id. Cu mel facilisi rationibus, in eros albucius per, cum id movet graecis. Ex vel tollit civibus repudiare, quidam audire vituperatoribus pri an. An eros utinam has.</w:t>
      </w:r>
    </w:p>
    <w:p w14:paraId="7FDAFD51" w14:textId="77777777" w:rsidR="00E56A96" w:rsidRDefault="00E56A96" w:rsidP="00E56A96">
      <w:pPr>
        <w:pStyle w:val="LabStepCodeBlockLevel2"/>
      </w:pPr>
    </w:p>
    <w:p w14:paraId="0F34FB06" w14:textId="77777777" w:rsidR="00E56A96" w:rsidRDefault="00E56A96" w:rsidP="00E56A96">
      <w:pPr>
        <w:pStyle w:val="LabStepCodeBlockLevel2"/>
      </w:pPr>
      <w:r>
        <w:t>Dicat veniam reprehendunt usu eu, id pri stet qualisque. Vis tale quaeque incorrupte ea, mea quaestio imperdiet ei, per eu perfecto lobortis argumentum. Ad his viris appetere gloriatur. Ei eos elit appareat complectitur. Quo novum aperiri accusamus ei, duis nostrud cum no, at vel dolorum recusabo patrioque.</w:t>
      </w:r>
    </w:p>
    <w:p w14:paraId="7E8ECC8C" w14:textId="77777777" w:rsidR="00E56A96" w:rsidRDefault="00E56A96" w:rsidP="00E56A96">
      <w:pPr>
        <w:pStyle w:val="LabStepCodeBlockLevel2"/>
      </w:pPr>
    </w:p>
    <w:p w14:paraId="474A1FFA" w14:textId="77777777" w:rsidR="00E56A96" w:rsidRDefault="00E56A96" w:rsidP="00E56A96">
      <w:pPr>
        <w:pStyle w:val="LabStepCodeBlockLevel2"/>
      </w:pPr>
      <w:r>
        <w:t>Vim no eius verterem urbanitas, error veniam vim an. Ut possit aperiam sed, veniam oporteat sapientem has eu, pro civibus evertitur ne. Saepe impetus id vis, vel iudico tantas epicurei te. Pri praesent instructior eu, vix quod lorem commune ei, mea facilisi tacimates antiopam eu.</w:t>
      </w:r>
    </w:p>
    <w:p w14:paraId="01B9A340" w14:textId="77777777" w:rsidR="00E56A96" w:rsidRDefault="00E56A96" w:rsidP="00E56A96">
      <w:pPr>
        <w:pStyle w:val="LabStepCodeBlockLevel2"/>
      </w:pPr>
    </w:p>
    <w:p w14:paraId="49B8712B" w14:textId="77777777" w:rsidR="00E56A96" w:rsidRDefault="00E56A96" w:rsidP="00E56A96">
      <w:pPr>
        <w:pStyle w:val="LabStepCodeBlockLevel2"/>
      </w:pPr>
      <w:r>
        <w:t>Erant animal te nam, ius praesent imperdiet abhorreant an. Mea unum dicam gloriatur eu, quem molestie accusamus vel te. Dicam nonumes at mei, omnis veritus adipisci ne eos. Everti mnesarchum in eam, no ius aeque vulputate. An debet referrentur vim, duo ne amet melius.</w:t>
      </w:r>
    </w:p>
    <w:p w14:paraId="43DA4AD3" w14:textId="77777777" w:rsidR="00E56A96" w:rsidRDefault="00E56A96" w:rsidP="00E56A96">
      <w:pPr>
        <w:pStyle w:val="LabStepCodeBlockLevel2"/>
      </w:pPr>
    </w:p>
    <w:p w14:paraId="28756715" w14:textId="77777777" w:rsidR="00E56A96" w:rsidRDefault="00E56A96" w:rsidP="00E56A96">
      <w:pPr>
        <w:pStyle w:val="LabStepCodeBlockLevel2"/>
      </w:pPr>
      <w:r>
        <w:t>Duo magna mediocrem ocurreret et. Mollis voluptatum ei eam. Placerat scripserit an has, vitae tempor vim no. Oblique admodum iudicabit est in. Ut suavitate disputationi eum, et modo error commune quo.</w:t>
      </w:r>
    </w:p>
    <w:p w14:paraId="3B004FB8" w14:textId="77777777" w:rsidR="00E56A96" w:rsidRDefault="00E56A96" w:rsidP="00E56A96">
      <w:pPr>
        <w:pStyle w:val="LabStepCodeBlockLevel2"/>
      </w:pPr>
    </w:p>
    <w:p w14:paraId="15FF1D70" w14:textId="77777777" w:rsidR="00E56A96" w:rsidRDefault="00E56A96" w:rsidP="00E56A96">
      <w:pPr>
        <w:pStyle w:val="LabStepCodeBlockLevel2"/>
      </w:pPr>
      <w:r>
        <w:t>Augue fabulas id vel. Nec dico legimus an, diceret qualisque his eu. Molestiae laboramus ex eam, in sumo essent dignissim his, eu delicata liberavisse mea. Vis ut iudico graeco iriure. Per veniam eleifend ad, eu sit novum tempor menandri.</w:t>
      </w:r>
    </w:p>
    <w:p w14:paraId="7719121F" w14:textId="77777777" w:rsidR="00E56A96" w:rsidRDefault="00E56A96" w:rsidP="00E56A96">
      <w:pPr>
        <w:pStyle w:val="LabStepNumberedLevel2"/>
      </w:pPr>
      <w:r>
        <w:t xml:space="preserve">The </w:t>
      </w:r>
      <w:r w:rsidRPr="0026058E">
        <w:rPr>
          <w:b/>
        </w:rPr>
        <w:t>Inputs</w:t>
      </w:r>
      <w:r>
        <w:t xml:space="preserve"> parameter of the </w:t>
      </w:r>
      <w:r w:rsidRPr="004C2DE9">
        <w:rPr>
          <w:b/>
        </w:rPr>
        <w:t>Letter Body</w:t>
      </w:r>
      <w:r>
        <w:t xml:space="preserve"> action should now contain content for the letter body.</w:t>
      </w:r>
    </w:p>
    <w:p w14:paraId="17D9378F" w14:textId="77777777" w:rsidR="00E56A96" w:rsidRDefault="00E56A96" w:rsidP="00E56A96">
      <w:pPr>
        <w:pStyle w:val="LabStepScreenshotLevel2"/>
      </w:pPr>
      <w:r>
        <w:drawing>
          <wp:inline distT="0" distB="0" distL="0" distR="0" wp14:anchorId="585DAF1D" wp14:editId="02BA8AF6">
            <wp:extent cx="3569428" cy="1117418"/>
            <wp:effectExtent l="19050" t="19050" r="12065" b="2603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36965"/>
                    <a:stretch/>
                  </pic:blipFill>
                  <pic:spPr bwMode="auto">
                    <a:xfrm>
                      <a:off x="0" y="0"/>
                      <a:ext cx="3700170" cy="115834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352C04" w14:textId="77777777" w:rsidR="00E56A96" w:rsidRDefault="00E56A96" w:rsidP="00E56A96">
      <w:pPr>
        <w:pStyle w:val="LabStepNumberedLevel2"/>
      </w:pPr>
      <w:r>
        <w:t xml:space="preserve">Place your cursor inside the </w:t>
      </w:r>
      <w:proofErr w:type="spellStart"/>
      <w:r w:rsidRPr="0026058E">
        <w:rPr>
          <w:b/>
        </w:rPr>
        <w:t>LetterContent</w:t>
      </w:r>
      <w:proofErr w:type="spellEnd"/>
      <w:r>
        <w:t xml:space="preserve"> parameter of the </w:t>
      </w:r>
      <w:r w:rsidRPr="0026058E">
        <w:rPr>
          <w:b/>
        </w:rPr>
        <w:t>Populate a Microsoft Word template</w:t>
      </w:r>
      <w:r>
        <w:t xml:space="preserve"> action.</w:t>
      </w:r>
    </w:p>
    <w:p w14:paraId="29E6385F" w14:textId="77777777" w:rsidR="00E56A96" w:rsidRDefault="00E56A96" w:rsidP="00E56A96">
      <w:pPr>
        <w:pStyle w:val="LabStepNumberedLevel2"/>
      </w:pPr>
      <w:r>
        <w:t xml:space="preserve">Configure the </w:t>
      </w:r>
      <w:proofErr w:type="spellStart"/>
      <w:r w:rsidRPr="0026058E">
        <w:rPr>
          <w:b/>
        </w:rPr>
        <w:t>LetterContent</w:t>
      </w:r>
      <w:proofErr w:type="spellEnd"/>
      <w:r>
        <w:t xml:space="preserve"> parameter by assigning the </w:t>
      </w:r>
      <w:r w:rsidRPr="0026058E">
        <w:rPr>
          <w:b/>
        </w:rPr>
        <w:t>Output</w:t>
      </w:r>
      <w:r>
        <w:t xml:space="preserve"> property of the </w:t>
      </w:r>
      <w:r w:rsidRPr="0026058E">
        <w:rPr>
          <w:b/>
        </w:rPr>
        <w:t>Compose</w:t>
      </w:r>
      <w:r>
        <w:t xml:space="preserve"> action named </w:t>
      </w:r>
      <w:r w:rsidRPr="0026058E">
        <w:rPr>
          <w:b/>
        </w:rPr>
        <w:t>Letter Body</w:t>
      </w:r>
      <w:r>
        <w:t>.</w:t>
      </w:r>
    </w:p>
    <w:p w14:paraId="000D60B8" w14:textId="77777777" w:rsidR="00E56A96" w:rsidRDefault="00E56A96" w:rsidP="00E56A96">
      <w:pPr>
        <w:pStyle w:val="LabStepScreenshotLevel2"/>
      </w:pPr>
      <w:r>
        <w:drawing>
          <wp:inline distT="0" distB="0" distL="0" distR="0" wp14:anchorId="1EA995F5" wp14:editId="4CFC6697">
            <wp:extent cx="4597148" cy="1182733"/>
            <wp:effectExtent l="19050" t="19050" r="13335" b="1778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13635" cy="1212702"/>
                    </a:xfrm>
                    <a:prstGeom prst="rect">
                      <a:avLst/>
                    </a:prstGeom>
                    <a:noFill/>
                    <a:ln>
                      <a:solidFill>
                        <a:schemeClr val="tx1">
                          <a:lumMod val="50000"/>
                          <a:lumOff val="50000"/>
                        </a:schemeClr>
                      </a:solidFill>
                    </a:ln>
                  </pic:spPr>
                </pic:pic>
              </a:graphicData>
            </a:graphic>
          </wp:inline>
        </w:drawing>
      </w:r>
    </w:p>
    <w:p w14:paraId="1C4432E9" w14:textId="77777777" w:rsidR="00E56A96" w:rsidRDefault="00E56A96" w:rsidP="00E56A96">
      <w:pPr>
        <w:pStyle w:val="LabStepNumbered"/>
      </w:pPr>
      <w:r>
        <w:lastRenderedPageBreak/>
        <w:t xml:space="preserve">Initialize the </w:t>
      </w:r>
      <w:proofErr w:type="spellStart"/>
      <w:r>
        <w:rPr>
          <w:b/>
        </w:rPr>
        <w:t>LetterAuthor</w:t>
      </w:r>
      <w:proofErr w:type="spellEnd"/>
      <w:r>
        <w:rPr>
          <w:b/>
        </w:rPr>
        <w:t xml:space="preserve"> </w:t>
      </w:r>
      <w:r>
        <w:t>input field for the Word document template.</w:t>
      </w:r>
    </w:p>
    <w:p w14:paraId="7F61D3BB" w14:textId="77777777" w:rsidR="00E56A96" w:rsidRDefault="00E56A96" w:rsidP="00E56A96">
      <w:pPr>
        <w:pStyle w:val="LabStepNumberedLevel2"/>
      </w:pPr>
      <w:r>
        <w:t xml:space="preserve">In the </w:t>
      </w:r>
      <w:r w:rsidRPr="0026058E">
        <w:rPr>
          <w:b/>
        </w:rPr>
        <w:t>Populate a Microsoft Word template</w:t>
      </w:r>
      <w:r>
        <w:t xml:space="preserve"> action, place your cursor inside the textbox for the </w:t>
      </w:r>
      <w:proofErr w:type="spellStart"/>
      <w:r w:rsidRPr="0026058E">
        <w:rPr>
          <w:b/>
        </w:rPr>
        <w:t>LetterAuthor</w:t>
      </w:r>
      <w:proofErr w:type="spellEnd"/>
      <w:r>
        <w:t xml:space="preserve"> parameter.</w:t>
      </w:r>
    </w:p>
    <w:p w14:paraId="6704B886" w14:textId="77777777" w:rsidR="00E56A96" w:rsidRDefault="00E56A96" w:rsidP="00E56A96">
      <w:pPr>
        <w:pStyle w:val="LabStepNumberedLevel2"/>
      </w:pPr>
      <w:r>
        <w:t xml:space="preserve">Configure the </w:t>
      </w:r>
      <w:proofErr w:type="spellStart"/>
      <w:r w:rsidRPr="00425D7B">
        <w:rPr>
          <w:b/>
        </w:rPr>
        <w:t>LetterAuthor</w:t>
      </w:r>
      <w:proofErr w:type="spellEnd"/>
      <w:r>
        <w:t xml:space="preserve"> parameter by assigning the </w:t>
      </w:r>
      <w:r w:rsidRPr="00425D7B">
        <w:rPr>
          <w:b/>
        </w:rPr>
        <w:t>User name</w:t>
      </w:r>
      <w:r>
        <w:t xml:space="preserve"> parameter of the </w:t>
      </w:r>
      <w:r w:rsidRPr="00425D7B">
        <w:rPr>
          <w:b/>
        </w:rPr>
        <w:t>For a selected item</w:t>
      </w:r>
      <w:r>
        <w:t xml:space="preserve"> trigger.</w:t>
      </w:r>
    </w:p>
    <w:p w14:paraId="3B27D5CE" w14:textId="77777777" w:rsidR="00E56A96" w:rsidRDefault="00E56A96" w:rsidP="00E56A96">
      <w:pPr>
        <w:pStyle w:val="LabStepScreenshotLevel2"/>
      </w:pPr>
      <w:r>
        <w:drawing>
          <wp:inline distT="0" distB="0" distL="0" distR="0" wp14:anchorId="45966118" wp14:editId="3517A9DD">
            <wp:extent cx="2481943" cy="1399227"/>
            <wp:effectExtent l="19050" t="19050" r="13970" b="1079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528033" cy="1425211"/>
                    </a:xfrm>
                    <a:prstGeom prst="rect">
                      <a:avLst/>
                    </a:prstGeom>
                    <a:noFill/>
                    <a:ln>
                      <a:solidFill>
                        <a:schemeClr val="tx1">
                          <a:lumMod val="50000"/>
                          <a:lumOff val="50000"/>
                        </a:schemeClr>
                      </a:solidFill>
                    </a:ln>
                  </pic:spPr>
                </pic:pic>
              </a:graphicData>
            </a:graphic>
          </wp:inline>
        </w:drawing>
      </w:r>
    </w:p>
    <w:p w14:paraId="0242139C" w14:textId="77777777" w:rsidR="00E56A96" w:rsidRDefault="00E56A96" w:rsidP="00E56A96">
      <w:pPr>
        <w:pStyle w:val="LabStepNumberedLevel2"/>
      </w:pPr>
      <w:r>
        <w:t xml:space="preserve">Verify that the </w:t>
      </w:r>
      <w:r w:rsidRPr="004C2DE9">
        <w:rPr>
          <w:b/>
        </w:rPr>
        <w:t>User name</w:t>
      </w:r>
      <w:r>
        <w:t xml:space="preserve"> parameter has been assigned to the </w:t>
      </w:r>
      <w:proofErr w:type="spellStart"/>
      <w:r w:rsidRPr="004C2DE9">
        <w:rPr>
          <w:b/>
        </w:rPr>
        <w:t>LetterAuthor</w:t>
      </w:r>
      <w:proofErr w:type="spellEnd"/>
      <w:r>
        <w:t xml:space="preserve"> input field</w:t>
      </w:r>
    </w:p>
    <w:p w14:paraId="3BF6FDFF" w14:textId="77777777" w:rsidR="00E56A96" w:rsidRDefault="00E56A96" w:rsidP="00E56A96">
      <w:pPr>
        <w:pStyle w:val="LabStepScreenshotLevel2"/>
      </w:pPr>
      <w:r>
        <w:drawing>
          <wp:inline distT="0" distB="0" distL="0" distR="0" wp14:anchorId="67DC5C73" wp14:editId="0BD38777">
            <wp:extent cx="3478696" cy="339782"/>
            <wp:effectExtent l="19050" t="19050" r="26670" b="22225"/>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56514" cy="347383"/>
                    </a:xfrm>
                    <a:prstGeom prst="rect">
                      <a:avLst/>
                    </a:prstGeom>
                    <a:noFill/>
                    <a:ln>
                      <a:solidFill>
                        <a:schemeClr val="tx1">
                          <a:lumMod val="50000"/>
                          <a:lumOff val="50000"/>
                        </a:schemeClr>
                      </a:solidFill>
                    </a:ln>
                  </pic:spPr>
                </pic:pic>
              </a:graphicData>
            </a:graphic>
          </wp:inline>
        </w:drawing>
      </w:r>
    </w:p>
    <w:p w14:paraId="0D7AED91" w14:textId="77777777" w:rsidR="00E56A96" w:rsidRDefault="00E56A96" w:rsidP="00E56A96">
      <w:pPr>
        <w:pStyle w:val="LabStepNumbered"/>
      </w:pPr>
      <w:r>
        <w:t xml:space="preserve">Add a new SharePoint </w:t>
      </w:r>
      <w:r w:rsidRPr="004C2DE9">
        <w:rPr>
          <w:b/>
        </w:rPr>
        <w:t>Create File</w:t>
      </w:r>
      <w:r>
        <w:t xml:space="preserve"> action to save the new Word document into the </w:t>
      </w:r>
      <w:r w:rsidRPr="004C2DE9">
        <w:rPr>
          <w:b/>
        </w:rPr>
        <w:t>Letters</w:t>
      </w:r>
      <w:r>
        <w:t xml:space="preserve"> document library.</w:t>
      </w:r>
    </w:p>
    <w:p w14:paraId="3FF89A8F" w14:textId="77777777" w:rsidR="00E56A96" w:rsidRDefault="00E56A96" w:rsidP="00E56A96">
      <w:pPr>
        <w:pStyle w:val="LabStepNumberedLevel2"/>
      </w:pPr>
      <w:r>
        <w:t xml:space="preserve">Click the </w:t>
      </w:r>
      <w:r w:rsidRPr="004C2DE9">
        <w:rPr>
          <w:b/>
        </w:rPr>
        <w:t>New step</w:t>
      </w:r>
      <w:r>
        <w:t xml:space="preserve"> button at the bottom of the flow to add a new </w:t>
      </w:r>
      <w:r w:rsidRPr="004C2DE9">
        <w:rPr>
          <w:b/>
        </w:rPr>
        <w:t>Create File</w:t>
      </w:r>
      <w:r>
        <w:t xml:space="preserve"> action.</w:t>
      </w:r>
    </w:p>
    <w:p w14:paraId="3F4E3358" w14:textId="77777777" w:rsidR="00E56A96" w:rsidRDefault="00E56A96" w:rsidP="00E56A96">
      <w:pPr>
        <w:pStyle w:val="LabStepScreenshotLevel2"/>
      </w:pPr>
      <w:r>
        <w:drawing>
          <wp:inline distT="0" distB="0" distL="0" distR="0" wp14:anchorId="4D0091FB" wp14:editId="29ED3B67">
            <wp:extent cx="2442754" cy="877015"/>
            <wp:effectExtent l="19050" t="19050" r="15240" b="1841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478804" cy="889958"/>
                    </a:xfrm>
                    <a:prstGeom prst="rect">
                      <a:avLst/>
                    </a:prstGeom>
                    <a:noFill/>
                    <a:ln>
                      <a:solidFill>
                        <a:schemeClr val="tx1">
                          <a:lumMod val="50000"/>
                          <a:lumOff val="50000"/>
                        </a:schemeClr>
                      </a:solidFill>
                    </a:ln>
                  </pic:spPr>
                </pic:pic>
              </a:graphicData>
            </a:graphic>
          </wp:inline>
        </w:drawing>
      </w:r>
    </w:p>
    <w:p w14:paraId="3614972D" w14:textId="77777777" w:rsidR="00E56A96" w:rsidRDefault="00E56A96" w:rsidP="00E56A96">
      <w:pPr>
        <w:pStyle w:val="LabStepNumberedLevel2"/>
      </w:pPr>
      <w:r>
        <w:t xml:space="preserve">Type in </w:t>
      </w:r>
      <w:r w:rsidRPr="00DE32AC">
        <w:rPr>
          <w:b/>
        </w:rPr>
        <w:t>SharePoint Create File</w:t>
      </w:r>
      <w:r>
        <w:t xml:space="preserve"> into the action search box.</w:t>
      </w:r>
    </w:p>
    <w:p w14:paraId="4EF87BE1" w14:textId="77777777" w:rsidR="00E56A96" w:rsidRDefault="00E56A96" w:rsidP="00E56A96">
      <w:pPr>
        <w:pStyle w:val="LabStepNumberedLevel2"/>
      </w:pPr>
      <w:r>
        <w:t xml:space="preserve">Locate and select the SharePoint </w:t>
      </w:r>
      <w:r w:rsidRPr="00DE32AC">
        <w:rPr>
          <w:b/>
        </w:rPr>
        <w:t>Create File</w:t>
      </w:r>
      <w:r>
        <w:t xml:space="preserve"> action.</w:t>
      </w:r>
    </w:p>
    <w:p w14:paraId="2DB53B1C" w14:textId="77777777" w:rsidR="00E56A96" w:rsidRDefault="00E56A96" w:rsidP="00E56A96">
      <w:pPr>
        <w:pStyle w:val="LabStepScreenshotLevel2"/>
      </w:pPr>
      <w:r>
        <w:drawing>
          <wp:inline distT="0" distB="0" distL="0" distR="0" wp14:anchorId="0D0CA381" wp14:editId="38E95179">
            <wp:extent cx="2396532" cy="1593579"/>
            <wp:effectExtent l="19050" t="19050" r="22860" b="2603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69763" cy="1642274"/>
                    </a:xfrm>
                    <a:prstGeom prst="rect">
                      <a:avLst/>
                    </a:prstGeom>
                    <a:noFill/>
                    <a:ln>
                      <a:solidFill>
                        <a:schemeClr val="tx1">
                          <a:lumMod val="50000"/>
                          <a:lumOff val="50000"/>
                        </a:schemeClr>
                      </a:solidFill>
                    </a:ln>
                  </pic:spPr>
                </pic:pic>
              </a:graphicData>
            </a:graphic>
          </wp:inline>
        </w:drawing>
      </w:r>
    </w:p>
    <w:p w14:paraId="1CA968E1" w14:textId="77777777" w:rsidR="00E56A96" w:rsidRDefault="00E56A96" w:rsidP="00E56A96">
      <w:pPr>
        <w:pStyle w:val="LabStepNumberedLevel2"/>
      </w:pPr>
      <w:r>
        <w:t xml:space="preserve">Configure the </w:t>
      </w:r>
      <w:r w:rsidRPr="00DE32AC">
        <w:rPr>
          <w:b/>
        </w:rPr>
        <w:t>Site Address</w:t>
      </w:r>
      <w:r>
        <w:t xml:space="preserve"> parameter with the URL to your SharePoint site.</w:t>
      </w:r>
    </w:p>
    <w:p w14:paraId="2A29530F" w14:textId="77777777" w:rsidR="00E56A96" w:rsidRDefault="00E56A96" w:rsidP="00E56A96">
      <w:pPr>
        <w:pStyle w:val="LabStepNumberedLevel2"/>
      </w:pPr>
      <w:r>
        <w:t xml:space="preserve">Configure the </w:t>
      </w:r>
      <w:r w:rsidRPr="00DE32AC">
        <w:rPr>
          <w:b/>
        </w:rPr>
        <w:t>Folder Path</w:t>
      </w:r>
      <w:r>
        <w:t xml:space="preserve"> to reference the </w:t>
      </w:r>
      <w:r w:rsidRPr="00DE32AC">
        <w:rPr>
          <w:b/>
        </w:rPr>
        <w:t>/Letters</w:t>
      </w:r>
      <w:r>
        <w:t xml:space="preserve"> document library.</w:t>
      </w:r>
    </w:p>
    <w:p w14:paraId="0E643FB1" w14:textId="77777777" w:rsidR="00E56A96" w:rsidRDefault="00E56A96" w:rsidP="00E56A96">
      <w:pPr>
        <w:pStyle w:val="LabStepScreenshotLevel2"/>
      </w:pPr>
      <w:r>
        <w:drawing>
          <wp:inline distT="0" distB="0" distL="0" distR="0" wp14:anchorId="69E75EFA" wp14:editId="6C339CB8">
            <wp:extent cx="4405338" cy="901337"/>
            <wp:effectExtent l="19050" t="19050" r="14605" b="1333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74303" cy="915447"/>
                    </a:xfrm>
                    <a:prstGeom prst="rect">
                      <a:avLst/>
                    </a:prstGeom>
                    <a:noFill/>
                    <a:ln>
                      <a:solidFill>
                        <a:schemeClr val="tx1">
                          <a:lumMod val="50000"/>
                          <a:lumOff val="50000"/>
                        </a:schemeClr>
                      </a:solidFill>
                    </a:ln>
                  </pic:spPr>
                </pic:pic>
              </a:graphicData>
            </a:graphic>
          </wp:inline>
        </w:drawing>
      </w:r>
    </w:p>
    <w:p w14:paraId="36EC2997" w14:textId="77777777" w:rsidR="00E56A96" w:rsidRDefault="00E56A96" w:rsidP="00E56A96">
      <w:pPr>
        <w:pStyle w:val="LabStepNumberedLevel2"/>
      </w:pPr>
      <w:r>
        <w:lastRenderedPageBreak/>
        <w:t xml:space="preserve">Place your cursor into the textbox for the </w:t>
      </w:r>
      <w:r w:rsidRPr="00DE32AC">
        <w:rPr>
          <w:b/>
        </w:rPr>
        <w:t>File Name</w:t>
      </w:r>
      <w:r>
        <w:t xml:space="preserve"> parameter.</w:t>
      </w:r>
    </w:p>
    <w:p w14:paraId="1D0459DA" w14:textId="77777777" w:rsidR="00E56A96" w:rsidRDefault="00E56A96" w:rsidP="00E56A96">
      <w:pPr>
        <w:pStyle w:val="LabStepNumberedLevel2"/>
      </w:pPr>
      <w:r>
        <w:t xml:space="preserve">Type in an initial text value of </w:t>
      </w:r>
      <w:r w:rsidRPr="004C2DE9">
        <w:rPr>
          <w:b/>
        </w:rPr>
        <w:t>"Letter"</w:t>
      </w:r>
      <w:r>
        <w:t xml:space="preserve"> followed by a hyphen (</w:t>
      </w:r>
      <w:r w:rsidRPr="004C2DE9">
        <w:rPr>
          <w:b/>
        </w:rPr>
        <w:t>-</w:t>
      </w:r>
      <w:r>
        <w:t>).</w:t>
      </w:r>
    </w:p>
    <w:p w14:paraId="4AF7CB6C" w14:textId="77777777" w:rsidR="00E56A96" w:rsidRDefault="00E56A96" w:rsidP="00E56A96">
      <w:pPr>
        <w:pStyle w:val="LabStepNumberedLevel2"/>
      </w:pPr>
      <w:r>
        <w:t xml:space="preserve">Next click on the </w:t>
      </w:r>
      <w:r w:rsidRPr="004C2DE9">
        <w:rPr>
          <w:b/>
        </w:rPr>
        <w:t>FirstName</w:t>
      </w:r>
      <w:r>
        <w:t xml:space="preserve"> output parameter of the </w:t>
      </w:r>
      <w:r w:rsidRPr="004C2DE9">
        <w:rPr>
          <w:b/>
        </w:rPr>
        <w:t>For a select</w:t>
      </w:r>
      <w:r>
        <w:rPr>
          <w:b/>
        </w:rPr>
        <w:t>ed</w:t>
      </w:r>
      <w:r w:rsidRPr="004C2DE9">
        <w:rPr>
          <w:b/>
        </w:rPr>
        <w:t xml:space="preserve"> item</w:t>
      </w:r>
      <w:r>
        <w:t xml:space="preserve"> trigger.</w:t>
      </w:r>
    </w:p>
    <w:p w14:paraId="1F43D62A" w14:textId="77777777" w:rsidR="00E56A96" w:rsidRDefault="00E56A96" w:rsidP="00E56A96">
      <w:pPr>
        <w:pStyle w:val="LabStepScreenshotLevel2"/>
      </w:pPr>
      <w:r>
        <w:drawing>
          <wp:inline distT="0" distB="0" distL="0" distR="0" wp14:anchorId="1310415F" wp14:editId="6DD6ABCE">
            <wp:extent cx="4797559" cy="1457053"/>
            <wp:effectExtent l="19050" t="19050" r="22225" b="1016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925563" cy="1495929"/>
                    </a:xfrm>
                    <a:prstGeom prst="rect">
                      <a:avLst/>
                    </a:prstGeom>
                    <a:noFill/>
                    <a:ln>
                      <a:solidFill>
                        <a:schemeClr val="tx1">
                          <a:lumMod val="50000"/>
                          <a:lumOff val="50000"/>
                        </a:schemeClr>
                      </a:solidFill>
                    </a:ln>
                  </pic:spPr>
                </pic:pic>
              </a:graphicData>
            </a:graphic>
          </wp:inline>
        </w:drawing>
      </w:r>
    </w:p>
    <w:p w14:paraId="087BBA44" w14:textId="77777777" w:rsidR="00E56A96" w:rsidRDefault="00E56A96" w:rsidP="00E56A96">
      <w:pPr>
        <w:pStyle w:val="LabStepNumberedLevel2"/>
      </w:pPr>
      <w:r>
        <w:t xml:space="preserve">After adding the </w:t>
      </w:r>
      <w:r w:rsidRPr="00553EE1">
        <w:rPr>
          <w:b/>
        </w:rPr>
        <w:t>First Name</w:t>
      </w:r>
      <w:r>
        <w:t xml:space="preserve"> parameter, add another hyphen followed by the </w:t>
      </w:r>
      <w:r w:rsidRPr="00553EE1">
        <w:rPr>
          <w:b/>
        </w:rPr>
        <w:t>Last Name</w:t>
      </w:r>
      <w:r>
        <w:t xml:space="preserve"> parameter and then </w:t>
      </w:r>
      <w:r w:rsidRPr="004C2DE9">
        <w:rPr>
          <w:b/>
        </w:rPr>
        <w:t>".docx"</w:t>
      </w:r>
      <w:r>
        <w:t>.</w:t>
      </w:r>
    </w:p>
    <w:p w14:paraId="0DA56E3D" w14:textId="77777777" w:rsidR="00E56A96" w:rsidRDefault="00E56A96" w:rsidP="00E56A96">
      <w:pPr>
        <w:pStyle w:val="LabStepScreenshotLevel2"/>
      </w:pPr>
      <w:r>
        <w:drawing>
          <wp:inline distT="0" distB="0" distL="0" distR="0" wp14:anchorId="6CA27BA5" wp14:editId="306E610E">
            <wp:extent cx="5086906" cy="480878"/>
            <wp:effectExtent l="19050" t="19050" r="19050" b="1460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25334" cy="493964"/>
                    </a:xfrm>
                    <a:prstGeom prst="rect">
                      <a:avLst/>
                    </a:prstGeom>
                    <a:noFill/>
                    <a:ln>
                      <a:solidFill>
                        <a:schemeClr val="tx1">
                          <a:lumMod val="50000"/>
                          <a:lumOff val="50000"/>
                        </a:schemeClr>
                      </a:solidFill>
                    </a:ln>
                  </pic:spPr>
                </pic:pic>
              </a:graphicData>
            </a:graphic>
          </wp:inline>
        </w:drawing>
      </w:r>
    </w:p>
    <w:p w14:paraId="1E82E218" w14:textId="77777777" w:rsidR="00E56A96" w:rsidRDefault="00E56A96" w:rsidP="00E56A96">
      <w:pPr>
        <w:pStyle w:val="LabStepNumberedLevel2"/>
      </w:pPr>
      <w:r>
        <w:t xml:space="preserve">Place your cursor inside the textbox for the </w:t>
      </w:r>
      <w:r w:rsidRPr="00425D7B">
        <w:rPr>
          <w:b/>
        </w:rPr>
        <w:t>File Contents</w:t>
      </w:r>
      <w:r>
        <w:t xml:space="preserve"> parameter and then add the </w:t>
      </w:r>
      <w:r w:rsidRPr="00425D7B">
        <w:rPr>
          <w:b/>
        </w:rPr>
        <w:t>Microsoft Word document</w:t>
      </w:r>
      <w:r>
        <w:t xml:space="preserve"> parameter of the </w:t>
      </w:r>
      <w:r w:rsidRPr="00425D7B">
        <w:rPr>
          <w:b/>
        </w:rPr>
        <w:t>Populate a Microsoft Word template</w:t>
      </w:r>
      <w:r>
        <w:t xml:space="preserve"> action as shown in the following screenshot.</w:t>
      </w:r>
    </w:p>
    <w:p w14:paraId="1E287495" w14:textId="77777777" w:rsidR="00E56A96" w:rsidRDefault="00E56A96" w:rsidP="00E56A96">
      <w:pPr>
        <w:pStyle w:val="LabStepScreenshotLevel2"/>
      </w:pPr>
      <w:r>
        <w:drawing>
          <wp:inline distT="0" distB="0" distL="0" distR="0" wp14:anchorId="158E1029" wp14:editId="2D1FA512">
            <wp:extent cx="4036262" cy="1143544"/>
            <wp:effectExtent l="19050" t="19050" r="21590" b="1905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177817" cy="1183649"/>
                    </a:xfrm>
                    <a:prstGeom prst="rect">
                      <a:avLst/>
                    </a:prstGeom>
                    <a:noFill/>
                    <a:ln>
                      <a:solidFill>
                        <a:schemeClr val="tx1">
                          <a:lumMod val="50000"/>
                          <a:lumOff val="50000"/>
                        </a:schemeClr>
                      </a:solidFill>
                    </a:ln>
                  </pic:spPr>
                </pic:pic>
              </a:graphicData>
            </a:graphic>
          </wp:inline>
        </w:drawing>
      </w:r>
    </w:p>
    <w:p w14:paraId="110D4502" w14:textId="77777777" w:rsidR="00E56A96" w:rsidRDefault="00E56A96" w:rsidP="00E56A96">
      <w:pPr>
        <w:pStyle w:val="LabStepNumberedLevel2"/>
      </w:pPr>
      <w:r>
        <w:t xml:space="preserve">The </w:t>
      </w:r>
      <w:r w:rsidRPr="00425D7B">
        <w:rPr>
          <w:b/>
        </w:rPr>
        <w:t>File Contents</w:t>
      </w:r>
      <w:r>
        <w:t xml:space="preserve"> parameter should now be configured with the </w:t>
      </w:r>
      <w:r w:rsidRPr="004C2DE9">
        <w:rPr>
          <w:b/>
        </w:rPr>
        <w:t>Microsoft Word document</w:t>
      </w:r>
      <w:r>
        <w:t xml:space="preserve"> output parameter.</w:t>
      </w:r>
    </w:p>
    <w:p w14:paraId="451D1F24" w14:textId="77777777" w:rsidR="00E56A96" w:rsidRDefault="00E56A96" w:rsidP="00E56A96">
      <w:pPr>
        <w:pStyle w:val="LabStepScreenshotLevel2"/>
      </w:pPr>
      <w:r>
        <w:drawing>
          <wp:inline distT="0" distB="0" distL="0" distR="0" wp14:anchorId="7A0DC550" wp14:editId="6D2A0A69">
            <wp:extent cx="3592632" cy="1404801"/>
            <wp:effectExtent l="19050" t="19050" r="27305" b="2413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723383" cy="1455928"/>
                    </a:xfrm>
                    <a:prstGeom prst="rect">
                      <a:avLst/>
                    </a:prstGeom>
                    <a:noFill/>
                    <a:ln>
                      <a:solidFill>
                        <a:schemeClr val="tx1">
                          <a:lumMod val="50000"/>
                          <a:lumOff val="50000"/>
                        </a:schemeClr>
                      </a:solidFill>
                    </a:ln>
                  </pic:spPr>
                </pic:pic>
              </a:graphicData>
            </a:graphic>
          </wp:inline>
        </w:drawing>
      </w:r>
    </w:p>
    <w:p w14:paraId="09407183" w14:textId="77777777" w:rsidR="00E56A96" w:rsidRDefault="00E56A96" w:rsidP="00E56A96">
      <w:pPr>
        <w:pStyle w:val="LabStepNumberedLevel2"/>
      </w:pPr>
      <w:r>
        <w:t xml:space="preserve">Click the </w:t>
      </w:r>
      <w:r w:rsidRPr="00425D7B">
        <w:rPr>
          <w:b/>
        </w:rPr>
        <w:t>Save</w:t>
      </w:r>
      <w:r>
        <w:t xml:space="preserve"> button at the bottom of the flow designer to save your work.</w:t>
      </w:r>
    </w:p>
    <w:p w14:paraId="084F625E" w14:textId="77777777" w:rsidR="00E56A96" w:rsidRDefault="00E56A96" w:rsidP="00E56A96">
      <w:pPr>
        <w:pStyle w:val="LabStepScreenshotLevel2"/>
      </w:pPr>
      <w:r>
        <w:drawing>
          <wp:inline distT="0" distB="0" distL="0" distR="0" wp14:anchorId="206D15BC" wp14:editId="164274F6">
            <wp:extent cx="3718904" cy="869225"/>
            <wp:effectExtent l="19050" t="19050" r="15240" b="266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6">
                      <a:extLst>
                        <a:ext uri="{28A0092B-C50C-407E-A947-70E740481C1C}">
                          <a14:useLocalDpi xmlns:a14="http://schemas.microsoft.com/office/drawing/2010/main" val="0"/>
                        </a:ext>
                      </a:extLst>
                    </a:blip>
                    <a:srcRect t="24385"/>
                    <a:stretch/>
                  </pic:blipFill>
                  <pic:spPr bwMode="auto">
                    <a:xfrm>
                      <a:off x="0" y="0"/>
                      <a:ext cx="3874184" cy="90551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7D7754" w14:textId="77777777" w:rsidR="00E56A96" w:rsidRDefault="00E56A96" w:rsidP="00E56A96">
      <w:pPr>
        <w:pStyle w:val="LabStepNumbered"/>
      </w:pPr>
      <w:r>
        <w:lastRenderedPageBreak/>
        <w:t xml:space="preserve">Test your work by select an item in the SharePoint </w:t>
      </w:r>
      <w:r w:rsidRPr="00EB732D">
        <w:rPr>
          <w:b/>
        </w:rPr>
        <w:t>Customers</w:t>
      </w:r>
      <w:r>
        <w:t xml:space="preserve"> list and running the </w:t>
      </w:r>
      <w:r w:rsidRPr="004C2DE9">
        <w:rPr>
          <w:b/>
        </w:rPr>
        <w:t>Generate Customer Letter</w:t>
      </w:r>
      <w:r>
        <w:t xml:space="preserve"> flow.</w:t>
      </w:r>
    </w:p>
    <w:p w14:paraId="3057C0C9" w14:textId="77777777" w:rsidR="00E56A96" w:rsidRDefault="00E56A96" w:rsidP="00E56A96">
      <w:pPr>
        <w:pStyle w:val="LabStepNumberedLevel2"/>
      </w:pPr>
      <w:r>
        <w:t xml:space="preserve">Navigate back to the </w:t>
      </w:r>
      <w:r w:rsidRPr="00425D7B">
        <w:rPr>
          <w:b/>
        </w:rPr>
        <w:t>Customers</w:t>
      </w:r>
      <w:r>
        <w:t xml:space="preserve"> list in your SharePoint site.</w:t>
      </w:r>
    </w:p>
    <w:p w14:paraId="318BAEBF" w14:textId="77777777" w:rsidR="00E56A96" w:rsidRDefault="00E56A96" w:rsidP="00E56A96">
      <w:pPr>
        <w:pStyle w:val="LabStepNumberedLevel2"/>
      </w:pPr>
      <w:r>
        <w:t xml:space="preserve">Select one of the custom items is in the </w:t>
      </w:r>
      <w:r w:rsidRPr="00425D7B">
        <w:rPr>
          <w:b/>
        </w:rPr>
        <w:t>Customers</w:t>
      </w:r>
      <w:r>
        <w:t xml:space="preserve"> list.</w:t>
      </w:r>
    </w:p>
    <w:p w14:paraId="56BB930D" w14:textId="77777777" w:rsidR="00E56A96" w:rsidRDefault="00E56A96" w:rsidP="00E56A96">
      <w:pPr>
        <w:pStyle w:val="LabStepNumberedLevel2"/>
      </w:pPr>
      <w:r>
        <w:t xml:space="preserve">Drop down the </w:t>
      </w:r>
      <w:r w:rsidRPr="00425D7B">
        <w:rPr>
          <w:b/>
        </w:rPr>
        <w:t>Flow</w:t>
      </w:r>
      <w:r>
        <w:t xml:space="preserve"> menu in the ribbon.</w:t>
      </w:r>
    </w:p>
    <w:p w14:paraId="7505465E" w14:textId="77777777" w:rsidR="00E56A96" w:rsidRDefault="00E56A96" w:rsidP="00E56A96">
      <w:pPr>
        <w:pStyle w:val="LabStepScreenshotLevel2"/>
      </w:pPr>
      <w:r>
        <w:drawing>
          <wp:inline distT="0" distB="0" distL="0" distR="0" wp14:anchorId="356BE4C6" wp14:editId="07344159">
            <wp:extent cx="4746509" cy="903595"/>
            <wp:effectExtent l="19050" t="19050" r="16510" b="1143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811270" cy="915924"/>
                    </a:xfrm>
                    <a:prstGeom prst="rect">
                      <a:avLst/>
                    </a:prstGeom>
                    <a:noFill/>
                    <a:ln>
                      <a:solidFill>
                        <a:schemeClr val="tx1">
                          <a:lumMod val="50000"/>
                          <a:lumOff val="50000"/>
                        </a:schemeClr>
                      </a:solidFill>
                    </a:ln>
                  </pic:spPr>
                </pic:pic>
              </a:graphicData>
            </a:graphic>
          </wp:inline>
        </w:drawing>
      </w:r>
    </w:p>
    <w:p w14:paraId="66696C86" w14:textId="77777777" w:rsidR="00E56A96" w:rsidRDefault="00E56A96" w:rsidP="00E56A96">
      <w:pPr>
        <w:pStyle w:val="LabStepNumberedLevel2"/>
      </w:pPr>
      <w:r>
        <w:t xml:space="preserve">From the </w:t>
      </w:r>
      <w:r w:rsidRPr="00425D7B">
        <w:rPr>
          <w:b/>
        </w:rPr>
        <w:t>Flow</w:t>
      </w:r>
      <w:r>
        <w:t xml:space="preserve"> menu, select the flow named </w:t>
      </w:r>
      <w:r w:rsidRPr="00425D7B">
        <w:rPr>
          <w:b/>
        </w:rPr>
        <w:t>Generate Customer Letter</w:t>
      </w:r>
      <w:r>
        <w:t>.</w:t>
      </w:r>
    </w:p>
    <w:p w14:paraId="75752B91" w14:textId="77777777" w:rsidR="00E56A96" w:rsidRDefault="00E56A96" w:rsidP="00E56A96">
      <w:pPr>
        <w:pStyle w:val="LabStepScreenshotLevel2"/>
      </w:pPr>
      <w:r>
        <w:drawing>
          <wp:inline distT="0" distB="0" distL="0" distR="0" wp14:anchorId="7ABB9665" wp14:editId="0985A132">
            <wp:extent cx="3391595" cy="727719"/>
            <wp:effectExtent l="19050" t="19050" r="18415" b="1524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67832" cy="744077"/>
                    </a:xfrm>
                    <a:prstGeom prst="rect">
                      <a:avLst/>
                    </a:prstGeom>
                    <a:noFill/>
                    <a:ln>
                      <a:solidFill>
                        <a:schemeClr val="tx1">
                          <a:lumMod val="50000"/>
                          <a:lumOff val="50000"/>
                        </a:schemeClr>
                      </a:solidFill>
                    </a:ln>
                  </pic:spPr>
                </pic:pic>
              </a:graphicData>
            </a:graphic>
          </wp:inline>
        </w:drawing>
      </w:r>
    </w:p>
    <w:p w14:paraId="2B15402E" w14:textId="77777777" w:rsidR="00E56A96" w:rsidRDefault="00E56A96" w:rsidP="00E56A96">
      <w:pPr>
        <w:pStyle w:val="LabStepNumberedLevel2"/>
      </w:pPr>
      <w:r>
        <w:t xml:space="preserve">When the </w:t>
      </w:r>
      <w:r w:rsidRPr="00425D7B">
        <w:rPr>
          <w:b/>
        </w:rPr>
        <w:t>Run Flow</w:t>
      </w:r>
      <w:r>
        <w:t xml:space="preserve"> pane appears, click </w:t>
      </w:r>
      <w:r w:rsidRPr="00425D7B">
        <w:rPr>
          <w:b/>
        </w:rPr>
        <w:t>Continue</w:t>
      </w:r>
      <w:r>
        <w:t xml:space="preserve">. </w:t>
      </w:r>
    </w:p>
    <w:p w14:paraId="694BEAC4" w14:textId="77777777" w:rsidR="00E56A96" w:rsidRDefault="00E56A96" w:rsidP="00E56A96">
      <w:pPr>
        <w:pStyle w:val="LabStepScreenshotLevel2"/>
      </w:pPr>
      <w:r>
        <w:drawing>
          <wp:inline distT="0" distB="0" distL="0" distR="0" wp14:anchorId="6685C26B" wp14:editId="3480791C">
            <wp:extent cx="4850296" cy="1277033"/>
            <wp:effectExtent l="19050" t="19050" r="26670" b="1841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877526" cy="1284202"/>
                    </a:xfrm>
                    <a:prstGeom prst="rect">
                      <a:avLst/>
                    </a:prstGeom>
                    <a:noFill/>
                    <a:ln>
                      <a:solidFill>
                        <a:schemeClr val="tx1">
                          <a:lumMod val="50000"/>
                          <a:lumOff val="50000"/>
                        </a:schemeClr>
                      </a:solidFill>
                    </a:ln>
                  </pic:spPr>
                </pic:pic>
              </a:graphicData>
            </a:graphic>
          </wp:inline>
        </w:drawing>
      </w:r>
    </w:p>
    <w:p w14:paraId="207A5B0A" w14:textId="77777777" w:rsidR="00E56A96" w:rsidRDefault="00E56A96" w:rsidP="00E56A96">
      <w:pPr>
        <w:pStyle w:val="LabStepNumberedLevel2"/>
      </w:pPr>
      <w:r>
        <w:t xml:space="preserve">Next, click </w:t>
      </w:r>
      <w:r w:rsidRPr="00425D7B">
        <w:rPr>
          <w:b/>
        </w:rPr>
        <w:t>Run flow</w:t>
      </w:r>
      <w:r>
        <w:t xml:space="preserve"> to run the flow on the currently selected customer item.</w:t>
      </w:r>
    </w:p>
    <w:p w14:paraId="11034F73" w14:textId="77777777" w:rsidR="00E56A96" w:rsidRDefault="00E56A96" w:rsidP="00E56A96">
      <w:pPr>
        <w:pStyle w:val="LabStepScreenshotLevel2"/>
      </w:pPr>
      <w:r>
        <w:drawing>
          <wp:inline distT="0" distB="0" distL="0" distR="0" wp14:anchorId="3FB2F2C6" wp14:editId="4F187A55">
            <wp:extent cx="3058648" cy="1286189"/>
            <wp:effectExtent l="19050" t="19050" r="27940" b="2857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093324" cy="1300771"/>
                    </a:xfrm>
                    <a:prstGeom prst="rect">
                      <a:avLst/>
                    </a:prstGeom>
                    <a:noFill/>
                    <a:ln>
                      <a:solidFill>
                        <a:schemeClr val="tx1">
                          <a:lumMod val="50000"/>
                          <a:lumOff val="50000"/>
                        </a:schemeClr>
                      </a:solidFill>
                    </a:ln>
                  </pic:spPr>
                </pic:pic>
              </a:graphicData>
            </a:graphic>
          </wp:inline>
        </w:drawing>
      </w:r>
    </w:p>
    <w:p w14:paraId="470BA6D3" w14:textId="77777777" w:rsidR="00E56A96" w:rsidRDefault="00E56A96" w:rsidP="00E56A96">
      <w:pPr>
        <w:pStyle w:val="LabStepNumberedLevel2"/>
      </w:pPr>
      <w:r>
        <w:t>You should see a notification telling you that the flow has started.</w:t>
      </w:r>
    </w:p>
    <w:p w14:paraId="250BC166" w14:textId="77777777" w:rsidR="00E56A96" w:rsidRDefault="00E56A96" w:rsidP="00E56A96">
      <w:pPr>
        <w:pStyle w:val="LabStepScreenshotLevel2"/>
      </w:pPr>
      <w:r>
        <w:drawing>
          <wp:inline distT="0" distB="0" distL="0" distR="0" wp14:anchorId="7919F800" wp14:editId="744C1221">
            <wp:extent cx="5887712" cy="1182351"/>
            <wp:effectExtent l="19050" t="19050" r="18415" b="1841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24405"/>
                    <a:stretch/>
                  </pic:blipFill>
                  <pic:spPr bwMode="auto">
                    <a:xfrm>
                      <a:off x="0" y="0"/>
                      <a:ext cx="6072260" cy="121941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072A3D" w14:textId="77777777" w:rsidR="00E56A96" w:rsidRDefault="00E56A96" w:rsidP="00E56A96">
      <w:pPr>
        <w:pStyle w:val="LabStepNumberedLevel2"/>
      </w:pPr>
      <w:r>
        <w:lastRenderedPageBreak/>
        <w:t xml:space="preserve">After a few seconds, navigate to the </w:t>
      </w:r>
      <w:r w:rsidRPr="00425D7B">
        <w:rPr>
          <w:b/>
        </w:rPr>
        <w:t>Letter</w:t>
      </w:r>
      <w:r>
        <w:rPr>
          <w:b/>
        </w:rPr>
        <w:t>s</w:t>
      </w:r>
      <w:r>
        <w:t xml:space="preserve"> document library.</w:t>
      </w:r>
    </w:p>
    <w:p w14:paraId="60EC4B3D" w14:textId="77777777" w:rsidR="00E56A96" w:rsidRDefault="00E56A96" w:rsidP="00E56A96">
      <w:pPr>
        <w:pStyle w:val="LabStepNumberedLevel2"/>
      </w:pPr>
      <w:r>
        <w:t>Your should see that a new Word document has been created as a result of the flow running.</w:t>
      </w:r>
    </w:p>
    <w:p w14:paraId="640F3E45" w14:textId="77777777" w:rsidR="00E56A96" w:rsidRDefault="00E56A96" w:rsidP="00E56A96">
      <w:pPr>
        <w:pStyle w:val="LabStepNumberedLevel2"/>
      </w:pPr>
      <w:r>
        <w:t>Click on the link to the new Word document to open it on Word Online.</w:t>
      </w:r>
    </w:p>
    <w:p w14:paraId="37D4D879" w14:textId="77777777" w:rsidR="00E56A96" w:rsidRDefault="00E56A96" w:rsidP="00E56A96">
      <w:pPr>
        <w:pStyle w:val="LabStepScreenshotLevel2"/>
      </w:pPr>
      <w:r>
        <w:drawing>
          <wp:inline distT="0" distB="0" distL="0" distR="0" wp14:anchorId="25607F31" wp14:editId="01FC3061">
            <wp:extent cx="5259934" cy="2190179"/>
            <wp:effectExtent l="19050" t="19050" r="17145" b="1968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44111" cy="2225229"/>
                    </a:xfrm>
                    <a:prstGeom prst="rect">
                      <a:avLst/>
                    </a:prstGeom>
                    <a:noFill/>
                    <a:ln>
                      <a:solidFill>
                        <a:schemeClr val="tx1">
                          <a:lumMod val="50000"/>
                          <a:lumOff val="50000"/>
                        </a:schemeClr>
                      </a:solidFill>
                    </a:ln>
                  </pic:spPr>
                </pic:pic>
              </a:graphicData>
            </a:graphic>
          </wp:inline>
        </w:drawing>
      </w:r>
    </w:p>
    <w:p w14:paraId="7B817A03" w14:textId="77777777" w:rsidR="00E56A96" w:rsidRDefault="00E56A96" w:rsidP="00E56A96">
      <w:pPr>
        <w:pStyle w:val="LabStepNumberedLevel2"/>
      </w:pPr>
      <w:r>
        <w:t>You should see that the new Word document has been generated with data from the selected customer item.</w:t>
      </w:r>
    </w:p>
    <w:p w14:paraId="02FE690D" w14:textId="10A96FF8" w:rsidR="00E56A96" w:rsidRPr="00D971EC" w:rsidRDefault="00E56A96" w:rsidP="00780A55">
      <w:pPr>
        <w:pStyle w:val="LabStepScreenshotLevel2"/>
      </w:pPr>
      <w:r>
        <w:drawing>
          <wp:inline distT="0" distB="0" distL="0" distR="0" wp14:anchorId="42D8A7D8" wp14:editId="0CABE290">
            <wp:extent cx="5409744" cy="2971599"/>
            <wp:effectExtent l="19050" t="19050" r="19685" b="1968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450503" cy="2993988"/>
                    </a:xfrm>
                    <a:prstGeom prst="rect">
                      <a:avLst/>
                    </a:prstGeom>
                    <a:noFill/>
                    <a:ln>
                      <a:solidFill>
                        <a:schemeClr val="tx1">
                          <a:lumMod val="50000"/>
                          <a:lumOff val="50000"/>
                        </a:schemeClr>
                      </a:solidFill>
                    </a:ln>
                  </pic:spPr>
                </pic:pic>
              </a:graphicData>
            </a:graphic>
          </wp:inline>
        </w:drawing>
      </w:r>
      <w:bookmarkEnd w:id="0"/>
    </w:p>
    <w:sectPr w:rsidR="00E56A96" w:rsidRPr="00D971EC" w:rsidSect="00487314">
      <w:headerReference w:type="default" r:id="rId94"/>
      <w:footerReference w:type="default" r:id="rId95"/>
      <w:headerReference w:type="first" r:id="rId96"/>
      <w:footerReference w:type="first" r:id="rId97"/>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9BC32C" w14:textId="77777777" w:rsidR="00FA7DF7" w:rsidRDefault="00FA7DF7" w:rsidP="005F53BE">
      <w:pPr>
        <w:spacing w:before="0" w:after="0"/>
      </w:pPr>
      <w:r>
        <w:separator/>
      </w:r>
    </w:p>
  </w:endnote>
  <w:endnote w:type="continuationSeparator" w:id="0">
    <w:p w14:paraId="77DFCC5A" w14:textId="77777777" w:rsidR="00FA7DF7" w:rsidRDefault="00FA7DF7"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510EA125" w:rsidR="00CD16DB" w:rsidRDefault="00CD16DB" w:rsidP="00487314">
    <w:pPr>
      <w:pStyle w:val="Footer"/>
      <w:pBdr>
        <w:top w:val="single" w:sz="4" w:space="0" w:color="auto"/>
      </w:pBdr>
    </w:pPr>
    <w:r>
      <w:t xml:space="preserve">© Critical Path Training. </w:t>
    </w:r>
    <w:r w:rsidR="000A2469">
      <w:t>2020</w:t>
    </w:r>
    <w:r>
      <w:t>. All Rights Reserved</w:t>
    </w:r>
    <w:r>
      <w:tab/>
    </w:r>
    <w:r>
      <w:tab/>
    </w:r>
    <w:r>
      <w:fldChar w:fldCharType="begin"/>
    </w:r>
    <w:r>
      <w:instrText xml:space="preserve"> PAGE  \* MERGEFORMAT </w:instrText>
    </w:r>
    <w:r>
      <w:fldChar w:fldCharType="separate"/>
    </w:r>
    <w:r>
      <w:rPr>
        <w:noProof/>
      </w:rPr>
      <w:t>23</w:t>
    </w:r>
    <w:r>
      <w:fldChar w:fldCharType="end"/>
    </w:r>
  </w:p>
  <w:p w14:paraId="4FCAA96B" w14:textId="77777777" w:rsidR="00CD16DB" w:rsidRPr="00487314" w:rsidRDefault="00CD16DB"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3D206A30" w:rsidR="00CD16DB" w:rsidRDefault="00CD16DB" w:rsidP="00487314">
    <w:pPr>
      <w:pStyle w:val="Footer"/>
      <w:pBdr>
        <w:top w:val="single" w:sz="4" w:space="0" w:color="auto"/>
      </w:pBdr>
    </w:pPr>
    <w:r>
      <w:t xml:space="preserve">© Critical Path Training. </w:t>
    </w:r>
    <w:r w:rsidR="000A2469">
      <w:t>2020</w:t>
    </w:r>
    <w:r>
      <w:t>.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CD16DB" w:rsidRPr="00487314" w:rsidRDefault="00CD16DB"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FA163D" w14:textId="77777777" w:rsidR="00FA7DF7" w:rsidRDefault="00FA7DF7" w:rsidP="005F53BE">
      <w:pPr>
        <w:spacing w:before="0" w:after="0"/>
      </w:pPr>
      <w:r>
        <w:separator/>
      </w:r>
    </w:p>
  </w:footnote>
  <w:footnote w:type="continuationSeparator" w:id="0">
    <w:p w14:paraId="35DE4C16" w14:textId="77777777" w:rsidR="00FA7DF7" w:rsidRDefault="00FA7DF7"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D0F60" w14:textId="64BB3434" w:rsidR="00CD16DB" w:rsidRDefault="00CD16DB" w:rsidP="009F40E8">
    <w:pPr>
      <w:pStyle w:val="Header"/>
      <w:pBdr>
        <w:bottom w:val="single" w:sz="4" w:space="0" w:color="auto"/>
      </w:pBdr>
      <w:spacing w:before="240"/>
    </w:pPr>
    <w:r>
      <w:t>BBSPA: Building Business Solutions with Power Apps and Flow</w:t>
    </w:r>
  </w:p>
  <w:p w14:paraId="52070944" w14:textId="28C4580F" w:rsidR="00CD16DB" w:rsidRPr="009F40E8" w:rsidRDefault="00CD16DB" w:rsidP="009F40E8">
    <w:pPr>
      <w:pStyle w:val="Header"/>
      <w:pBdr>
        <w:bottom w:val="single" w:sz="4" w:space="0" w:color="auto"/>
      </w:pBdr>
      <w:spacing w:before="240"/>
    </w:pPr>
    <w:r>
      <w:t>Module 04 Lab: Getting Started with Power Automate</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E56A96">
      <w:rPr>
        <w:rFonts w:cs="Arial"/>
        <w:noProof/>
      </w:rPr>
      <w:t>Apr 1,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CD16DB" w:rsidRDefault="00CD16DB"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1D9D4E80"/>
    <w:multiLevelType w:val="hybridMultilevel"/>
    <w:tmpl w:val="EF1CB7EC"/>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10"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1"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2"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3" w15:restartNumberingAfterBreak="0">
    <w:nsid w:val="2946127D"/>
    <w:multiLevelType w:val="multilevel"/>
    <w:tmpl w:val="A70A9C82"/>
    <w:numStyleLink w:val="LabStepsTemplate"/>
  </w:abstractNum>
  <w:abstractNum w:abstractNumId="14"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5"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6"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8"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9"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20"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3"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4"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5"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6"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8"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9"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1"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2"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3"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4"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5"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6"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8"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9"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40"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1"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2"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4"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5"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6"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7"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29"/>
  </w:num>
  <w:num w:numId="3">
    <w:abstractNumId w:val="33"/>
  </w:num>
  <w:num w:numId="4">
    <w:abstractNumId w:val="20"/>
  </w:num>
  <w:num w:numId="5">
    <w:abstractNumId w:val="21"/>
  </w:num>
  <w:num w:numId="6">
    <w:abstractNumId w:val="26"/>
  </w:num>
  <w:num w:numId="7">
    <w:abstractNumId w:val="42"/>
  </w:num>
  <w:num w:numId="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num>
  <w:num w:numId="15">
    <w:abstractNumId w:val="5"/>
  </w:num>
  <w:num w:numId="16">
    <w:abstractNumId w:val="36"/>
  </w:num>
  <w:num w:numId="17">
    <w:abstractNumId w:val="13"/>
  </w:num>
  <w:num w:numId="18">
    <w:abstractNumId w:val="2"/>
  </w:num>
  <w:num w:numId="19">
    <w:abstractNumId w:val="41"/>
  </w:num>
  <w:num w:numId="20">
    <w:abstractNumId w:val="37"/>
  </w:num>
  <w:num w:numId="21">
    <w:abstractNumId w:val="47"/>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1"/>
    </w:lvlOverride>
  </w:num>
  <w:num w:numId="3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71BB"/>
    <w:rsid w:val="000127E2"/>
    <w:rsid w:val="00023505"/>
    <w:rsid w:val="00024F61"/>
    <w:rsid w:val="00025C15"/>
    <w:rsid w:val="00033C7B"/>
    <w:rsid w:val="00034C21"/>
    <w:rsid w:val="00045945"/>
    <w:rsid w:val="00046935"/>
    <w:rsid w:val="000520A3"/>
    <w:rsid w:val="0005266B"/>
    <w:rsid w:val="00054009"/>
    <w:rsid w:val="000548FF"/>
    <w:rsid w:val="000554CF"/>
    <w:rsid w:val="00060030"/>
    <w:rsid w:val="00061196"/>
    <w:rsid w:val="000617E1"/>
    <w:rsid w:val="00067C20"/>
    <w:rsid w:val="00072406"/>
    <w:rsid w:val="000777A2"/>
    <w:rsid w:val="00082E3E"/>
    <w:rsid w:val="00084C25"/>
    <w:rsid w:val="00090F46"/>
    <w:rsid w:val="00092B50"/>
    <w:rsid w:val="00092D8E"/>
    <w:rsid w:val="00095176"/>
    <w:rsid w:val="00095774"/>
    <w:rsid w:val="000A14CA"/>
    <w:rsid w:val="000A2469"/>
    <w:rsid w:val="000A4502"/>
    <w:rsid w:val="000B28AF"/>
    <w:rsid w:val="000C0156"/>
    <w:rsid w:val="000C3850"/>
    <w:rsid w:val="000C3E9D"/>
    <w:rsid w:val="000C7F80"/>
    <w:rsid w:val="000D55CE"/>
    <w:rsid w:val="000E30F7"/>
    <w:rsid w:val="000F18E2"/>
    <w:rsid w:val="000F29D6"/>
    <w:rsid w:val="000F578F"/>
    <w:rsid w:val="001019DD"/>
    <w:rsid w:val="00103AAE"/>
    <w:rsid w:val="00106234"/>
    <w:rsid w:val="0010781C"/>
    <w:rsid w:val="00112856"/>
    <w:rsid w:val="00114352"/>
    <w:rsid w:val="00116815"/>
    <w:rsid w:val="001170EA"/>
    <w:rsid w:val="00125E3E"/>
    <w:rsid w:val="001320FA"/>
    <w:rsid w:val="00132F2A"/>
    <w:rsid w:val="00133DF4"/>
    <w:rsid w:val="00134B8A"/>
    <w:rsid w:val="00135C06"/>
    <w:rsid w:val="00135C15"/>
    <w:rsid w:val="00136B0C"/>
    <w:rsid w:val="0013748F"/>
    <w:rsid w:val="0013779A"/>
    <w:rsid w:val="00145170"/>
    <w:rsid w:val="0015183C"/>
    <w:rsid w:val="00154292"/>
    <w:rsid w:val="00155501"/>
    <w:rsid w:val="00156018"/>
    <w:rsid w:val="00160A88"/>
    <w:rsid w:val="00160D84"/>
    <w:rsid w:val="001735DC"/>
    <w:rsid w:val="00177880"/>
    <w:rsid w:val="00180351"/>
    <w:rsid w:val="00180979"/>
    <w:rsid w:val="00181625"/>
    <w:rsid w:val="001869FD"/>
    <w:rsid w:val="00186D19"/>
    <w:rsid w:val="001874CD"/>
    <w:rsid w:val="00187809"/>
    <w:rsid w:val="00193EB6"/>
    <w:rsid w:val="001940C9"/>
    <w:rsid w:val="00194663"/>
    <w:rsid w:val="001A07AE"/>
    <w:rsid w:val="001A2086"/>
    <w:rsid w:val="001A3D76"/>
    <w:rsid w:val="001B1613"/>
    <w:rsid w:val="001B4A5E"/>
    <w:rsid w:val="001B4E85"/>
    <w:rsid w:val="001C0233"/>
    <w:rsid w:val="001C040C"/>
    <w:rsid w:val="001C10AB"/>
    <w:rsid w:val="001C292C"/>
    <w:rsid w:val="001C2F6C"/>
    <w:rsid w:val="001C66E3"/>
    <w:rsid w:val="001D2760"/>
    <w:rsid w:val="001E13F3"/>
    <w:rsid w:val="001E22AC"/>
    <w:rsid w:val="001E3210"/>
    <w:rsid w:val="001E46D2"/>
    <w:rsid w:val="001E61C8"/>
    <w:rsid w:val="001F0932"/>
    <w:rsid w:val="001F46E0"/>
    <w:rsid w:val="001F57CF"/>
    <w:rsid w:val="00212775"/>
    <w:rsid w:val="00215AE7"/>
    <w:rsid w:val="002179FD"/>
    <w:rsid w:val="00223B5C"/>
    <w:rsid w:val="0023169D"/>
    <w:rsid w:val="00233079"/>
    <w:rsid w:val="00234E10"/>
    <w:rsid w:val="0023566E"/>
    <w:rsid w:val="002373DB"/>
    <w:rsid w:val="00244A11"/>
    <w:rsid w:val="00253074"/>
    <w:rsid w:val="00262CC6"/>
    <w:rsid w:val="00264608"/>
    <w:rsid w:val="00266969"/>
    <w:rsid w:val="00272913"/>
    <w:rsid w:val="002747C2"/>
    <w:rsid w:val="00274B27"/>
    <w:rsid w:val="00275F8F"/>
    <w:rsid w:val="00281406"/>
    <w:rsid w:val="00284833"/>
    <w:rsid w:val="00285084"/>
    <w:rsid w:val="002926CB"/>
    <w:rsid w:val="00293D68"/>
    <w:rsid w:val="002941E4"/>
    <w:rsid w:val="002A3258"/>
    <w:rsid w:val="002A6FB7"/>
    <w:rsid w:val="002A766A"/>
    <w:rsid w:val="002B1B8A"/>
    <w:rsid w:val="002B38E0"/>
    <w:rsid w:val="002B69D8"/>
    <w:rsid w:val="002B6B03"/>
    <w:rsid w:val="002B6CF5"/>
    <w:rsid w:val="002C045F"/>
    <w:rsid w:val="002C1AA2"/>
    <w:rsid w:val="002C5D9D"/>
    <w:rsid w:val="002D0086"/>
    <w:rsid w:val="002D3774"/>
    <w:rsid w:val="002D3992"/>
    <w:rsid w:val="002D3A63"/>
    <w:rsid w:val="002E1D2C"/>
    <w:rsid w:val="002E2503"/>
    <w:rsid w:val="002E4299"/>
    <w:rsid w:val="002E5783"/>
    <w:rsid w:val="002F267B"/>
    <w:rsid w:val="002F5169"/>
    <w:rsid w:val="00305662"/>
    <w:rsid w:val="00305C45"/>
    <w:rsid w:val="0030672C"/>
    <w:rsid w:val="00307E96"/>
    <w:rsid w:val="00313023"/>
    <w:rsid w:val="00314CF7"/>
    <w:rsid w:val="00320B47"/>
    <w:rsid w:val="00335471"/>
    <w:rsid w:val="00337432"/>
    <w:rsid w:val="003419B7"/>
    <w:rsid w:val="00342554"/>
    <w:rsid w:val="00342E8B"/>
    <w:rsid w:val="00344B71"/>
    <w:rsid w:val="003470CE"/>
    <w:rsid w:val="00352060"/>
    <w:rsid w:val="00352D30"/>
    <w:rsid w:val="00357410"/>
    <w:rsid w:val="003602CE"/>
    <w:rsid w:val="003634F5"/>
    <w:rsid w:val="00364F73"/>
    <w:rsid w:val="003727D9"/>
    <w:rsid w:val="003770A6"/>
    <w:rsid w:val="00381C23"/>
    <w:rsid w:val="0038219D"/>
    <w:rsid w:val="00387BAE"/>
    <w:rsid w:val="003900AE"/>
    <w:rsid w:val="003911B8"/>
    <w:rsid w:val="00391900"/>
    <w:rsid w:val="00391E9C"/>
    <w:rsid w:val="0039236A"/>
    <w:rsid w:val="00393265"/>
    <w:rsid w:val="003964B1"/>
    <w:rsid w:val="003A0E6B"/>
    <w:rsid w:val="003A214A"/>
    <w:rsid w:val="003A2FEB"/>
    <w:rsid w:val="003B0318"/>
    <w:rsid w:val="003B05E5"/>
    <w:rsid w:val="003B10B6"/>
    <w:rsid w:val="003B1E26"/>
    <w:rsid w:val="003C3D7C"/>
    <w:rsid w:val="003C5D7D"/>
    <w:rsid w:val="003C675A"/>
    <w:rsid w:val="003C6DDF"/>
    <w:rsid w:val="003D263C"/>
    <w:rsid w:val="003D270A"/>
    <w:rsid w:val="003D29F1"/>
    <w:rsid w:val="003D6ED3"/>
    <w:rsid w:val="003E3EEF"/>
    <w:rsid w:val="003E721A"/>
    <w:rsid w:val="003E77A9"/>
    <w:rsid w:val="003F3C48"/>
    <w:rsid w:val="003F723F"/>
    <w:rsid w:val="004154E8"/>
    <w:rsid w:val="0041609A"/>
    <w:rsid w:val="004222F1"/>
    <w:rsid w:val="0042254E"/>
    <w:rsid w:val="00424721"/>
    <w:rsid w:val="0042643C"/>
    <w:rsid w:val="00427863"/>
    <w:rsid w:val="00430229"/>
    <w:rsid w:val="004333F9"/>
    <w:rsid w:val="004346F3"/>
    <w:rsid w:val="004430C4"/>
    <w:rsid w:val="00452607"/>
    <w:rsid w:val="00460ED9"/>
    <w:rsid w:val="00461321"/>
    <w:rsid w:val="0048025F"/>
    <w:rsid w:val="004822B1"/>
    <w:rsid w:val="00487314"/>
    <w:rsid w:val="0048783D"/>
    <w:rsid w:val="00491BBD"/>
    <w:rsid w:val="004951A6"/>
    <w:rsid w:val="004965C8"/>
    <w:rsid w:val="004976B0"/>
    <w:rsid w:val="004A225A"/>
    <w:rsid w:val="004A226E"/>
    <w:rsid w:val="004A2310"/>
    <w:rsid w:val="004A4DC4"/>
    <w:rsid w:val="004A53A4"/>
    <w:rsid w:val="004A7251"/>
    <w:rsid w:val="004B10B1"/>
    <w:rsid w:val="004B6910"/>
    <w:rsid w:val="004C054C"/>
    <w:rsid w:val="004C058A"/>
    <w:rsid w:val="004C0D88"/>
    <w:rsid w:val="004C7C0D"/>
    <w:rsid w:val="004D23C6"/>
    <w:rsid w:val="004D4396"/>
    <w:rsid w:val="004D453C"/>
    <w:rsid w:val="004D525D"/>
    <w:rsid w:val="004D5326"/>
    <w:rsid w:val="004D5975"/>
    <w:rsid w:val="004E5ED1"/>
    <w:rsid w:val="004F0A01"/>
    <w:rsid w:val="004F5378"/>
    <w:rsid w:val="00504F6D"/>
    <w:rsid w:val="00510744"/>
    <w:rsid w:val="00511CE6"/>
    <w:rsid w:val="00513A52"/>
    <w:rsid w:val="00517509"/>
    <w:rsid w:val="005225AF"/>
    <w:rsid w:val="0053286E"/>
    <w:rsid w:val="00537FB3"/>
    <w:rsid w:val="005410FB"/>
    <w:rsid w:val="00544073"/>
    <w:rsid w:val="005474DB"/>
    <w:rsid w:val="0055229A"/>
    <w:rsid w:val="00552E79"/>
    <w:rsid w:val="00561AA4"/>
    <w:rsid w:val="0056217D"/>
    <w:rsid w:val="00564002"/>
    <w:rsid w:val="0057030A"/>
    <w:rsid w:val="0057121D"/>
    <w:rsid w:val="00571F27"/>
    <w:rsid w:val="00572EEC"/>
    <w:rsid w:val="00575E20"/>
    <w:rsid w:val="005767DA"/>
    <w:rsid w:val="005804DC"/>
    <w:rsid w:val="005806B9"/>
    <w:rsid w:val="0058110E"/>
    <w:rsid w:val="005826EE"/>
    <w:rsid w:val="00587247"/>
    <w:rsid w:val="005903D6"/>
    <w:rsid w:val="00596425"/>
    <w:rsid w:val="005A1F36"/>
    <w:rsid w:val="005B07AE"/>
    <w:rsid w:val="005B13BB"/>
    <w:rsid w:val="005B372E"/>
    <w:rsid w:val="005B51DA"/>
    <w:rsid w:val="005C074B"/>
    <w:rsid w:val="005C2328"/>
    <w:rsid w:val="005C2C8B"/>
    <w:rsid w:val="005D0755"/>
    <w:rsid w:val="005D0D9F"/>
    <w:rsid w:val="005D46D7"/>
    <w:rsid w:val="005E08D4"/>
    <w:rsid w:val="005E2916"/>
    <w:rsid w:val="005E5442"/>
    <w:rsid w:val="005E66A7"/>
    <w:rsid w:val="005E7662"/>
    <w:rsid w:val="005F53BE"/>
    <w:rsid w:val="005F7030"/>
    <w:rsid w:val="00602D73"/>
    <w:rsid w:val="0060682E"/>
    <w:rsid w:val="00611421"/>
    <w:rsid w:val="0061366A"/>
    <w:rsid w:val="00614166"/>
    <w:rsid w:val="00615E52"/>
    <w:rsid w:val="0061711A"/>
    <w:rsid w:val="0062297B"/>
    <w:rsid w:val="006251F8"/>
    <w:rsid w:val="00633EB2"/>
    <w:rsid w:val="006556A5"/>
    <w:rsid w:val="00656106"/>
    <w:rsid w:val="00660AF1"/>
    <w:rsid w:val="00661895"/>
    <w:rsid w:val="00664283"/>
    <w:rsid w:val="00670C8B"/>
    <w:rsid w:val="00671F0E"/>
    <w:rsid w:val="00674389"/>
    <w:rsid w:val="00674E89"/>
    <w:rsid w:val="00682830"/>
    <w:rsid w:val="0068483F"/>
    <w:rsid w:val="006848AC"/>
    <w:rsid w:val="00686BCB"/>
    <w:rsid w:val="00686E09"/>
    <w:rsid w:val="00690349"/>
    <w:rsid w:val="00690794"/>
    <w:rsid w:val="00692BE6"/>
    <w:rsid w:val="0069419C"/>
    <w:rsid w:val="00695206"/>
    <w:rsid w:val="00697EBD"/>
    <w:rsid w:val="006A2726"/>
    <w:rsid w:val="006B188E"/>
    <w:rsid w:val="006B3BB8"/>
    <w:rsid w:val="006B6476"/>
    <w:rsid w:val="006C2A77"/>
    <w:rsid w:val="006C5D47"/>
    <w:rsid w:val="006C775D"/>
    <w:rsid w:val="006D0366"/>
    <w:rsid w:val="006D138F"/>
    <w:rsid w:val="006D5377"/>
    <w:rsid w:val="006E0D86"/>
    <w:rsid w:val="006E113F"/>
    <w:rsid w:val="006E43B7"/>
    <w:rsid w:val="006E643C"/>
    <w:rsid w:val="006E786F"/>
    <w:rsid w:val="006E7FA5"/>
    <w:rsid w:val="006F14C1"/>
    <w:rsid w:val="006F495F"/>
    <w:rsid w:val="00703148"/>
    <w:rsid w:val="00705D38"/>
    <w:rsid w:val="00706D1A"/>
    <w:rsid w:val="00707322"/>
    <w:rsid w:val="00707872"/>
    <w:rsid w:val="0071280F"/>
    <w:rsid w:val="00715C67"/>
    <w:rsid w:val="00717A4B"/>
    <w:rsid w:val="00722920"/>
    <w:rsid w:val="007344F4"/>
    <w:rsid w:val="0073731E"/>
    <w:rsid w:val="007419C0"/>
    <w:rsid w:val="00745BD4"/>
    <w:rsid w:val="0074666B"/>
    <w:rsid w:val="00750661"/>
    <w:rsid w:val="0075281F"/>
    <w:rsid w:val="007554B0"/>
    <w:rsid w:val="00756FD0"/>
    <w:rsid w:val="00757E25"/>
    <w:rsid w:val="00771621"/>
    <w:rsid w:val="007728D7"/>
    <w:rsid w:val="007744F7"/>
    <w:rsid w:val="007778F1"/>
    <w:rsid w:val="00780A55"/>
    <w:rsid w:val="00786A72"/>
    <w:rsid w:val="00795104"/>
    <w:rsid w:val="00795368"/>
    <w:rsid w:val="00795BC4"/>
    <w:rsid w:val="00795CF3"/>
    <w:rsid w:val="00797159"/>
    <w:rsid w:val="007A3BB0"/>
    <w:rsid w:val="007A6741"/>
    <w:rsid w:val="007A71FC"/>
    <w:rsid w:val="007B25CE"/>
    <w:rsid w:val="007C19A2"/>
    <w:rsid w:val="007C2F47"/>
    <w:rsid w:val="007C40A1"/>
    <w:rsid w:val="007C6964"/>
    <w:rsid w:val="007D118A"/>
    <w:rsid w:val="007D2CE8"/>
    <w:rsid w:val="007D4F50"/>
    <w:rsid w:val="007E3B2D"/>
    <w:rsid w:val="007E72F5"/>
    <w:rsid w:val="007F254C"/>
    <w:rsid w:val="007F74E5"/>
    <w:rsid w:val="008018D6"/>
    <w:rsid w:val="008028B6"/>
    <w:rsid w:val="00807097"/>
    <w:rsid w:val="0080788B"/>
    <w:rsid w:val="00810888"/>
    <w:rsid w:val="00815F54"/>
    <w:rsid w:val="00816034"/>
    <w:rsid w:val="0082030D"/>
    <w:rsid w:val="008211E3"/>
    <w:rsid w:val="00823CCE"/>
    <w:rsid w:val="00835BBC"/>
    <w:rsid w:val="00844D91"/>
    <w:rsid w:val="0085274C"/>
    <w:rsid w:val="008535D6"/>
    <w:rsid w:val="00862D04"/>
    <w:rsid w:val="00872180"/>
    <w:rsid w:val="0087384C"/>
    <w:rsid w:val="00873BB2"/>
    <w:rsid w:val="0088017D"/>
    <w:rsid w:val="00880A5C"/>
    <w:rsid w:val="00880B36"/>
    <w:rsid w:val="0088119A"/>
    <w:rsid w:val="008815C9"/>
    <w:rsid w:val="00882D6B"/>
    <w:rsid w:val="0088428D"/>
    <w:rsid w:val="0088585D"/>
    <w:rsid w:val="008A1D6E"/>
    <w:rsid w:val="008A5115"/>
    <w:rsid w:val="008A5477"/>
    <w:rsid w:val="008A7F29"/>
    <w:rsid w:val="008B4A63"/>
    <w:rsid w:val="008C3ADB"/>
    <w:rsid w:val="008C3AFC"/>
    <w:rsid w:val="008C4422"/>
    <w:rsid w:val="008C5C8B"/>
    <w:rsid w:val="008D1233"/>
    <w:rsid w:val="008D124C"/>
    <w:rsid w:val="008D28EF"/>
    <w:rsid w:val="008D4FF2"/>
    <w:rsid w:val="008E3CD7"/>
    <w:rsid w:val="008E78DC"/>
    <w:rsid w:val="008F5BD6"/>
    <w:rsid w:val="008F7F45"/>
    <w:rsid w:val="00900F55"/>
    <w:rsid w:val="00902E46"/>
    <w:rsid w:val="00904855"/>
    <w:rsid w:val="0091301A"/>
    <w:rsid w:val="00921453"/>
    <w:rsid w:val="00921CE4"/>
    <w:rsid w:val="00923045"/>
    <w:rsid w:val="00924652"/>
    <w:rsid w:val="00925B9E"/>
    <w:rsid w:val="00932C25"/>
    <w:rsid w:val="0093380E"/>
    <w:rsid w:val="0093401C"/>
    <w:rsid w:val="00934039"/>
    <w:rsid w:val="00936A8E"/>
    <w:rsid w:val="00941D1D"/>
    <w:rsid w:val="0094230C"/>
    <w:rsid w:val="009440BE"/>
    <w:rsid w:val="009456D9"/>
    <w:rsid w:val="00954BC2"/>
    <w:rsid w:val="00954CD4"/>
    <w:rsid w:val="0096127C"/>
    <w:rsid w:val="00962EC3"/>
    <w:rsid w:val="0096318F"/>
    <w:rsid w:val="00967216"/>
    <w:rsid w:val="009708AA"/>
    <w:rsid w:val="009729FC"/>
    <w:rsid w:val="009735A9"/>
    <w:rsid w:val="009742DC"/>
    <w:rsid w:val="0098141C"/>
    <w:rsid w:val="00981493"/>
    <w:rsid w:val="00985C7A"/>
    <w:rsid w:val="00986AC4"/>
    <w:rsid w:val="009910FE"/>
    <w:rsid w:val="00995967"/>
    <w:rsid w:val="00995F3E"/>
    <w:rsid w:val="009B731E"/>
    <w:rsid w:val="009C0672"/>
    <w:rsid w:val="009C1FB0"/>
    <w:rsid w:val="009C5967"/>
    <w:rsid w:val="009D0150"/>
    <w:rsid w:val="009D3951"/>
    <w:rsid w:val="009D63AB"/>
    <w:rsid w:val="009E27C8"/>
    <w:rsid w:val="009E569E"/>
    <w:rsid w:val="009E65AB"/>
    <w:rsid w:val="009F1EF0"/>
    <w:rsid w:val="009F3DD2"/>
    <w:rsid w:val="009F40E8"/>
    <w:rsid w:val="009F4D25"/>
    <w:rsid w:val="00A01BC1"/>
    <w:rsid w:val="00A0240F"/>
    <w:rsid w:val="00A05013"/>
    <w:rsid w:val="00A05E26"/>
    <w:rsid w:val="00A11E74"/>
    <w:rsid w:val="00A124AA"/>
    <w:rsid w:val="00A16BB6"/>
    <w:rsid w:val="00A16D54"/>
    <w:rsid w:val="00A16DB0"/>
    <w:rsid w:val="00A1700E"/>
    <w:rsid w:val="00A256C1"/>
    <w:rsid w:val="00A277A5"/>
    <w:rsid w:val="00A32200"/>
    <w:rsid w:val="00A33A71"/>
    <w:rsid w:val="00A3679A"/>
    <w:rsid w:val="00A417FF"/>
    <w:rsid w:val="00A435CE"/>
    <w:rsid w:val="00A44D5B"/>
    <w:rsid w:val="00A45974"/>
    <w:rsid w:val="00A52083"/>
    <w:rsid w:val="00A52343"/>
    <w:rsid w:val="00A534E5"/>
    <w:rsid w:val="00A5449F"/>
    <w:rsid w:val="00A54CBA"/>
    <w:rsid w:val="00A628DB"/>
    <w:rsid w:val="00A6375A"/>
    <w:rsid w:val="00A63C3C"/>
    <w:rsid w:val="00A65494"/>
    <w:rsid w:val="00A75558"/>
    <w:rsid w:val="00A7726D"/>
    <w:rsid w:val="00A811EF"/>
    <w:rsid w:val="00A829CE"/>
    <w:rsid w:val="00A838BA"/>
    <w:rsid w:val="00A86A3B"/>
    <w:rsid w:val="00A90CF5"/>
    <w:rsid w:val="00AA04C1"/>
    <w:rsid w:val="00AA2DBB"/>
    <w:rsid w:val="00AA37DB"/>
    <w:rsid w:val="00AA3A76"/>
    <w:rsid w:val="00AA5535"/>
    <w:rsid w:val="00AA5D4C"/>
    <w:rsid w:val="00AC0C28"/>
    <w:rsid w:val="00AC54E7"/>
    <w:rsid w:val="00AD4706"/>
    <w:rsid w:val="00AD66AE"/>
    <w:rsid w:val="00AE07AC"/>
    <w:rsid w:val="00AE10EF"/>
    <w:rsid w:val="00AE32F8"/>
    <w:rsid w:val="00AE4F3E"/>
    <w:rsid w:val="00AE666A"/>
    <w:rsid w:val="00AF05F5"/>
    <w:rsid w:val="00AF1269"/>
    <w:rsid w:val="00AF25B3"/>
    <w:rsid w:val="00B01999"/>
    <w:rsid w:val="00B02D63"/>
    <w:rsid w:val="00B03FE5"/>
    <w:rsid w:val="00B052CD"/>
    <w:rsid w:val="00B05CFA"/>
    <w:rsid w:val="00B05F0D"/>
    <w:rsid w:val="00B062D6"/>
    <w:rsid w:val="00B14C00"/>
    <w:rsid w:val="00B167CA"/>
    <w:rsid w:val="00B226F9"/>
    <w:rsid w:val="00B27149"/>
    <w:rsid w:val="00B326D1"/>
    <w:rsid w:val="00B32B66"/>
    <w:rsid w:val="00B332F3"/>
    <w:rsid w:val="00B338AD"/>
    <w:rsid w:val="00B362F3"/>
    <w:rsid w:val="00B500BA"/>
    <w:rsid w:val="00B51CB5"/>
    <w:rsid w:val="00B61B3D"/>
    <w:rsid w:val="00B6729F"/>
    <w:rsid w:val="00B71663"/>
    <w:rsid w:val="00B7272F"/>
    <w:rsid w:val="00B754CF"/>
    <w:rsid w:val="00B83776"/>
    <w:rsid w:val="00B83FCF"/>
    <w:rsid w:val="00B86997"/>
    <w:rsid w:val="00B87712"/>
    <w:rsid w:val="00B963E6"/>
    <w:rsid w:val="00BA7888"/>
    <w:rsid w:val="00BB1243"/>
    <w:rsid w:val="00BB34B5"/>
    <w:rsid w:val="00BB4431"/>
    <w:rsid w:val="00BB515D"/>
    <w:rsid w:val="00BB719D"/>
    <w:rsid w:val="00BC537F"/>
    <w:rsid w:val="00BD20D7"/>
    <w:rsid w:val="00BD4D8B"/>
    <w:rsid w:val="00BE0090"/>
    <w:rsid w:val="00BE367F"/>
    <w:rsid w:val="00BE48C8"/>
    <w:rsid w:val="00BE4E45"/>
    <w:rsid w:val="00BF081B"/>
    <w:rsid w:val="00BF3042"/>
    <w:rsid w:val="00BF6846"/>
    <w:rsid w:val="00C00CE5"/>
    <w:rsid w:val="00C046BC"/>
    <w:rsid w:val="00C11F15"/>
    <w:rsid w:val="00C12693"/>
    <w:rsid w:val="00C1644B"/>
    <w:rsid w:val="00C2078D"/>
    <w:rsid w:val="00C2335D"/>
    <w:rsid w:val="00C26E77"/>
    <w:rsid w:val="00C320AB"/>
    <w:rsid w:val="00C3499A"/>
    <w:rsid w:val="00C4023B"/>
    <w:rsid w:val="00C42F93"/>
    <w:rsid w:val="00C43F70"/>
    <w:rsid w:val="00C4606E"/>
    <w:rsid w:val="00C4607A"/>
    <w:rsid w:val="00C47A4F"/>
    <w:rsid w:val="00C5057B"/>
    <w:rsid w:val="00C507D9"/>
    <w:rsid w:val="00C508C3"/>
    <w:rsid w:val="00C51BC8"/>
    <w:rsid w:val="00C60397"/>
    <w:rsid w:val="00C61585"/>
    <w:rsid w:val="00C62F04"/>
    <w:rsid w:val="00C64AF4"/>
    <w:rsid w:val="00C64CE6"/>
    <w:rsid w:val="00C7192A"/>
    <w:rsid w:val="00C72D83"/>
    <w:rsid w:val="00C77AA3"/>
    <w:rsid w:val="00C8167D"/>
    <w:rsid w:val="00C90D96"/>
    <w:rsid w:val="00C9192A"/>
    <w:rsid w:val="00C9792D"/>
    <w:rsid w:val="00CA03C2"/>
    <w:rsid w:val="00CA3EAA"/>
    <w:rsid w:val="00CA4FD3"/>
    <w:rsid w:val="00CA5C95"/>
    <w:rsid w:val="00CB0AD9"/>
    <w:rsid w:val="00CB1E50"/>
    <w:rsid w:val="00CB4743"/>
    <w:rsid w:val="00CC11E1"/>
    <w:rsid w:val="00CC1574"/>
    <w:rsid w:val="00CC16C7"/>
    <w:rsid w:val="00CC1FF8"/>
    <w:rsid w:val="00CC30B3"/>
    <w:rsid w:val="00CC3B91"/>
    <w:rsid w:val="00CC5B87"/>
    <w:rsid w:val="00CD12A5"/>
    <w:rsid w:val="00CD16DB"/>
    <w:rsid w:val="00CD7F26"/>
    <w:rsid w:val="00CE28B8"/>
    <w:rsid w:val="00CF1E9F"/>
    <w:rsid w:val="00CF2CF7"/>
    <w:rsid w:val="00CF60CB"/>
    <w:rsid w:val="00CF6C51"/>
    <w:rsid w:val="00CF6EB4"/>
    <w:rsid w:val="00D00BDC"/>
    <w:rsid w:val="00D049BB"/>
    <w:rsid w:val="00D0590E"/>
    <w:rsid w:val="00D0678E"/>
    <w:rsid w:val="00D07FA1"/>
    <w:rsid w:val="00D13C5A"/>
    <w:rsid w:val="00D13F3B"/>
    <w:rsid w:val="00D16E42"/>
    <w:rsid w:val="00D1731C"/>
    <w:rsid w:val="00D23A4F"/>
    <w:rsid w:val="00D31123"/>
    <w:rsid w:val="00D32E4A"/>
    <w:rsid w:val="00D33D19"/>
    <w:rsid w:val="00D342C0"/>
    <w:rsid w:val="00D41472"/>
    <w:rsid w:val="00D43642"/>
    <w:rsid w:val="00D44DCC"/>
    <w:rsid w:val="00D459B5"/>
    <w:rsid w:val="00D46C36"/>
    <w:rsid w:val="00D5207B"/>
    <w:rsid w:val="00D64C42"/>
    <w:rsid w:val="00D7199D"/>
    <w:rsid w:val="00D73447"/>
    <w:rsid w:val="00D8278D"/>
    <w:rsid w:val="00D8651B"/>
    <w:rsid w:val="00D971EC"/>
    <w:rsid w:val="00D97AA9"/>
    <w:rsid w:val="00DA2E4F"/>
    <w:rsid w:val="00DB1C5B"/>
    <w:rsid w:val="00DB57D7"/>
    <w:rsid w:val="00DB5BD2"/>
    <w:rsid w:val="00DC0C65"/>
    <w:rsid w:val="00DC5AB5"/>
    <w:rsid w:val="00DC645C"/>
    <w:rsid w:val="00DD472B"/>
    <w:rsid w:val="00DD79F6"/>
    <w:rsid w:val="00DE082D"/>
    <w:rsid w:val="00DE3D9E"/>
    <w:rsid w:val="00DE4A99"/>
    <w:rsid w:val="00DE4AF1"/>
    <w:rsid w:val="00DE4E2B"/>
    <w:rsid w:val="00DF027E"/>
    <w:rsid w:val="00E00875"/>
    <w:rsid w:val="00E00C2D"/>
    <w:rsid w:val="00E04F9D"/>
    <w:rsid w:val="00E07604"/>
    <w:rsid w:val="00E156F5"/>
    <w:rsid w:val="00E176BE"/>
    <w:rsid w:val="00E20A4B"/>
    <w:rsid w:val="00E243D4"/>
    <w:rsid w:val="00E44A9A"/>
    <w:rsid w:val="00E4606F"/>
    <w:rsid w:val="00E46F12"/>
    <w:rsid w:val="00E569D2"/>
    <w:rsid w:val="00E56A96"/>
    <w:rsid w:val="00E63E30"/>
    <w:rsid w:val="00E66AD7"/>
    <w:rsid w:val="00E66D0E"/>
    <w:rsid w:val="00E70172"/>
    <w:rsid w:val="00E74191"/>
    <w:rsid w:val="00E807BF"/>
    <w:rsid w:val="00E81BDA"/>
    <w:rsid w:val="00E83114"/>
    <w:rsid w:val="00E834BD"/>
    <w:rsid w:val="00E84255"/>
    <w:rsid w:val="00E84777"/>
    <w:rsid w:val="00E91320"/>
    <w:rsid w:val="00E92846"/>
    <w:rsid w:val="00E955C0"/>
    <w:rsid w:val="00EA2EFF"/>
    <w:rsid w:val="00EA77D4"/>
    <w:rsid w:val="00EA7F11"/>
    <w:rsid w:val="00EB1ADF"/>
    <w:rsid w:val="00EB3A7E"/>
    <w:rsid w:val="00EB5790"/>
    <w:rsid w:val="00EC0A91"/>
    <w:rsid w:val="00ED09FB"/>
    <w:rsid w:val="00ED1ECC"/>
    <w:rsid w:val="00ED43E0"/>
    <w:rsid w:val="00ED6D8B"/>
    <w:rsid w:val="00EE0123"/>
    <w:rsid w:val="00EE11D5"/>
    <w:rsid w:val="00EE1333"/>
    <w:rsid w:val="00EE2D29"/>
    <w:rsid w:val="00EE5356"/>
    <w:rsid w:val="00EE6F2C"/>
    <w:rsid w:val="00EE7112"/>
    <w:rsid w:val="00EE7D78"/>
    <w:rsid w:val="00EF0008"/>
    <w:rsid w:val="00EF1356"/>
    <w:rsid w:val="00EF33E1"/>
    <w:rsid w:val="00EF4EED"/>
    <w:rsid w:val="00F01AE5"/>
    <w:rsid w:val="00F03EAE"/>
    <w:rsid w:val="00F14A4D"/>
    <w:rsid w:val="00F167A6"/>
    <w:rsid w:val="00F1739B"/>
    <w:rsid w:val="00F178AB"/>
    <w:rsid w:val="00F17A8C"/>
    <w:rsid w:val="00F257EC"/>
    <w:rsid w:val="00F3438F"/>
    <w:rsid w:val="00F4365A"/>
    <w:rsid w:val="00F44874"/>
    <w:rsid w:val="00F46C5D"/>
    <w:rsid w:val="00F50BC5"/>
    <w:rsid w:val="00F55488"/>
    <w:rsid w:val="00F641E7"/>
    <w:rsid w:val="00F66EDC"/>
    <w:rsid w:val="00F71AE4"/>
    <w:rsid w:val="00F77042"/>
    <w:rsid w:val="00F778A9"/>
    <w:rsid w:val="00F81080"/>
    <w:rsid w:val="00F82289"/>
    <w:rsid w:val="00F85D6A"/>
    <w:rsid w:val="00F95325"/>
    <w:rsid w:val="00FA27DF"/>
    <w:rsid w:val="00FA7997"/>
    <w:rsid w:val="00FA7DF7"/>
    <w:rsid w:val="00FB0D31"/>
    <w:rsid w:val="00FC3A5D"/>
    <w:rsid w:val="00FC5497"/>
    <w:rsid w:val="00FE1443"/>
    <w:rsid w:val="00FE2D37"/>
    <w:rsid w:val="00FE2F38"/>
    <w:rsid w:val="00FE62B1"/>
    <w:rsid w:val="00FE6DBD"/>
    <w:rsid w:val="00FF11B8"/>
    <w:rsid w:val="00FF3864"/>
    <w:rsid w:val="00FF3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7A4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17A4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717A4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717A4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717A4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717A4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A4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717A4B"/>
    <w:rPr>
      <w:rFonts w:ascii="Arial Black" w:hAnsi="Arial Black"/>
      <w:sz w:val="28"/>
    </w:rPr>
  </w:style>
  <w:style w:type="character" w:customStyle="1" w:styleId="Heading3Char">
    <w:name w:val="Heading 3 Char"/>
    <w:basedOn w:val="DefaultParagraphFont"/>
    <w:link w:val="Heading3"/>
    <w:rsid w:val="00717A4B"/>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717A4B"/>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17A4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17A4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A4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717A4B"/>
    <w:pPr>
      <w:tabs>
        <w:tab w:val="right" w:leader="dot" w:pos="10786"/>
      </w:tabs>
      <w:spacing w:before="80" w:after="0"/>
      <w:ind w:left="144"/>
    </w:pPr>
    <w:rPr>
      <w:b/>
    </w:rPr>
  </w:style>
  <w:style w:type="paragraph" w:styleId="TOC2">
    <w:name w:val="toc 2"/>
    <w:basedOn w:val="Normal"/>
    <w:next w:val="Normal"/>
    <w:autoRedefine/>
    <w:uiPriority w:val="39"/>
    <w:unhideWhenUsed/>
    <w:rsid w:val="00717A4B"/>
    <w:pPr>
      <w:tabs>
        <w:tab w:val="right" w:leader="dot" w:pos="10790"/>
      </w:tabs>
      <w:spacing w:before="40" w:after="40"/>
      <w:ind w:left="288"/>
    </w:pPr>
    <w:rPr>
      <w:sz w:val="18"/>
    </w:rPr>
  </w:style>
  <w:style w:type="character" w:styleId="Hyperlink">
    <w:name w:val="Hyperlink"/>
    <w:basedOn w:val="DefaultParagraphFont"/>
    <w:uiPriority w:val="99"/>
    <w:unhideWhenUsed/>
    <w:rsid w:val="00717A4B"/>
    <w:rPr>
      <w:color w:val="0000FF" w:themeColor="hyperlink"/>
      <w:u w:val="single"/>
    </w:rPr>
  </w:style>
  <w:style w:type="character" w:styleId="BookTitle">
    <w:name w:val="Book Title"/>
    <w:basedOn w:val="DefaultParagraphFont"/>
    <w:uiPriority w:val="33"/>
    <w:rsid w:val="00717A4B"/>
    <w:rPr>
      <w:b/>
      <w:bCs/>
      <w:smallCaps/>
      <w:spacing w:val="5"/>
      <w:sz w:val="48"/>
    </w:rPr>
  </w:style>
  <w:style w:type="paragraph" w:styleId="Title">
    <w:name w:val="Title"/>
    <w:basedOn w:val="Normal"/>
    <w:next w:val="Normal"/>
    <w:link w:val="TitleChar"/>
    <w:uiPriority w:val="10"/>
    <w:unhideWhenUsed/>
    <w:rsid w:val="00717A4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717A4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717A4B"/>
    <w:pPr>
      <w:spacing w:after="0" w:line="240" w:lineRule="auto"/>
    </w:pPr>
    <w:rPr>
      <w:rFonts w:eastAsiaTheme="minorEastAsia"/>
    </w:rPr>
  </w:style>
  <w:style w:type="character" w:customStyle="1" w:styleId="NoSpacingChar">
    <w:name w:val="No Spacing Char"/>
    <w:basedOn w:val="DefaultParagraphFont"/>
    <w:link w:val="NoSpacing"/>
    <w:uiPriority w:val="4"/>
    <w:rsid w:val="00717A4B"/>
    <w:rPr>
      <w:rFonts w:eastAsiaTheme="minorEastAsia"/>
    </w:rPr>
  </w:style>
  <w:style w:type="paragraph" w:styleId="Header">
    <w:name w:val="header"/>
    <w:basedOn w:val="Normal"/>
    <w:link w:val="HeaderChar"/>
    <w:uiPriority w:val="99"/>
    <w:unhideWhenUsed/>
    <w:rsid w:val="00717A4B"/>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17A4B"/>
    <w:rPr>
      <w:rFonts w:ascii="Arial" w:hAnsi="Arial"/>
      <w:color w:val="292929"/>
      <w:sz w:val="16"/>
    </w:rPr>
  </w:style>
  <w:style w:type="paragraph" w:styleId="Footer">
    <w:name w:val="footer"/>
    <w:basedOn w:val="Normal"/>
    <w:link w:val="FooterChar"/>
    <w:uiPriority w:val="99"/>
    <w:unhideWhenUsed/>
    <w:rsid w:val="00717A4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17A4B"/>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717A4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17A4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717A4B"/>
    <w:rPr>
      <w:rFonts w:ascii="Lucida Console" w:hAnsi="Lucida Console" w:cs="Courier New"/>
      <w:b/>
      <w:spacing w:val="-6"/>
      <w:sz w:val="18"/>
    </w:rPr>
  </w:style>
  <w:style w:type="paragraph" w:customStyle="1" w:styleId="NumberedBullet">
    <w:name w:val="Numbered Bullet"/>
    <w:basedOn w:val="ListParagraph"/>
    <w:uiPriority w:val="5"/>
    <w:unhideWhenUsed/>
    <w:rsid w:val="00717A4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717A4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717A4B"/>
    <w:pPr>
      <w:spacing w:before="0" w:after="0"/>
    </w:pPr>
    <w:rPr>
      <w:szCs w:val="20"/>
    </w:rPr>
  </w:style>
  <w:style w:type="character" w:customStyle="1" w:styleId="FootnoteTextChar">
    <w:name w:val="Footnote Text Char"/>
    <w:basedOn w:val="DefaultParagraphFont"/>
    <w:link w:val="FootnoteText"/>
    <w:uiPriority w:val="99"/>
    <w:semiHidden/>
    <w:rsid w:val="00717A4B"/>
    <w:rPr>
      <w:rFonts w:ascii="Arial" w:hAnsi="Arial"/>
      <w:color w:val="262626" w:themeColor="text1" w:themeTint="D9"/>
      <w:sz w:val="20"/>
      <w:szCs w:val="20"/>
    </w:rPr>
  </w:style>
  <w:style w:type="table" w:styleId="LightShading-Accent4">
    <w:name w:val="Light Shading Accent 4"/>
    <w:basedOn w:val="TableNormal"/>
    <w:uiPriority w:val="60"/>
    <w:rsid w:val="00717A4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717A4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717A4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7A4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17A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717A4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717A4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17A4B"/>
    <w:pPr>
      <w:tabs>
        <w:tab w:val="num" w:pos="360"/>
      </w:tabs>
      <w:ind w:left="360" w:hanging="360"/>
      <w:contextualSpacing/>
    </w:pPr>
  </w:style>
  <w:style w:type="character" w:customStyle="1" w:styleId="InLineUrl">
    <w:name w:val="InLineUrl"/>
    <w:basedOn w:val="DefaultParagraphFont"/>
    <w:qFormat/>
    <w:rsid w:val="00717A4B"/>
    <w:rPr>
      <w:rFonts w:ascii="Arial" w:hAnsi="Arial"/>
      <w:b/>
      <w:sz w:val="18"/>
    </w:rPr>
  </w:style>
  <w:style w:type="paragraph" w:customStyle="1" w:styleId="LabStepNumbered">
    <w:name w:val="Lab Step Numbered"/>
    <w:link w:val="LabStepNumberedChar"/>
    <w:qFormat/>
    <w:rsid w:val="00717A4B"/>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717A4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717A4B"/>
    <w:pPr>
      <w:numPr>
        <w:numId w:val="0"/>
      </w:numPr>
      <w:spacing w:before="40"/>
      <w:ind w:left="720"/>
    </w:pPr>
  </w:style>
  <w:style w:type="character" w:customStyle="1" w:styleId="LabStepScreenshotFrame">
    <w:name w:val="Lab Step Screenshot Frame"/>
    <w:basedOn w:val="DefaultParagraphFont"/>
    <w:uiPriority w:val="1"/>
    <w:qFormat/>
    <w:rsid w:val="00717A4B"/>
    <w:rPr>
      <w:noProof/>
      <w:bdr w:val="single" w:sz="2" w:space="0" w:color="DDDDDD"/>
    </w:rPr>
  </w:style>
  <w:style w:type="paragraph" w:customStyle="1" w:styleId="LabExerciseCallout">
    <w:name w:val="Lab Exercise Callout"/>
    <w:basedOn w:val="LabExerciseLeadIn"/>
    <w:qFormat/>
    <w:rsid w:val="00717A4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17A4B"/>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717A4B"/>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17A4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7A4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717A4B"/>
    <w:rPr>
      <w:rFonts w:ascii="Arial" w:hAnsi="Arial"/>
      <w:b/>
      <w:iCs/>
      <w:sz w:val="16"/>
    </w:rPr>
  </w:style>
  <w:style w:type="character" w:customStyle="1" w:styleId="InlindeCode">
    <w:name w:val="InlindeCode"/>
    <w:basedOn w:val="DefaultParagraphFont"/>
    <w:qFormat/>
    <w:rsid w:val="00717A4B"/>
    <w:rPr>
      <w:rFonts w:ascii="Lucida Console" w:hAnsi="Lucida Console"/>
      <w:b/>
      <w:sz w:val="16"/>
    </w:rPr>
  </w:style>
  <w:style w:type="table" w:customStyle="1" w:styleId="LabStepTable">
    <w:name w:val="Lab Step Table"/>
    <w:basedOn w:val="TableGrid"/>
    <w:uiPriority w:val="99"/>
    <w:rsid w:val="00717A4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717A4B"/>
    <w:pPr>
      <w:ind w:left="792"/>
    </w:pPr>
  </w:style>
  <w:style w:type="paragraph" w:customStyle="1" w:styleId="LabStepScreenshotLevel2">
    <w:name w:val="Lab Step Screenshot Level 2"/>
    <w:basedOn w:val="LabStepScreenshot"/>
    <w:uiPriority w:val="2"/>
    <w:qFormat/>
    <w:rsid w:val="00717A4B"/>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717A4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17A4B"/>
    <w:rPr>
      <w:sz w:val="16"/>
      <w:szCs w:val="16"/>
    </w:rPr>
  </w:style>
  <w:style w:type="paragraph" w:styleId="CommentText">
    <w:name w:val="annotation text"/>
    <w:basedOn w:val="Normal"/>
    <w:link w:val="CommentTextChar"/>
    <w:uiPriority w:val="99"/>
    <w:semiHidden/>
    <w:unhideWhenUsed/>
    <w:rsid w:val="00717A4B"/>
    <w:rPr>
      <w:szCs w:val="20"/>
    </w:rPr>
  </w:style>
  <w:style w:type="character" w:customStyle="1" w:styleId="CommentTextChar">
    <w:name w:val="Comment Text Char"/>
    <w:basedOn w:val="DefaultParagraphFont"/>
    <w:link w:val="CommentText"/>
    <w:uiPriority w:val="99"/>
    <w:semiHidden/>
    <w:rsid w:val="00717A4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17A4B"/>
    <w:rPr>
      <w:b/>
      <w:bCs/>
    </w:rPr>
  </w:style>
  <w:style w:type="character" w:customStyle="1" w:styleId="CommentSubjectChar">
    <w:name w:val="Comment Subject Char"/>
    <w:basedOn w:val="CommentTextChar"/>
    <w:link w:val="CommentSubject"/>
    <w:uiPriority w:val="99"/>
    <w:semiHidden/>
    <w:rsid w:val="00717A4B"/>
    <w:rPr>
      <w:rFonts w:ascii="Arial" w:hAnsi="Arial"/>
      <w:b/>
      <w:bCs/>
      <w:color w:val="262626" w:themeColor="text1" w:themeTint="D9"/>
      <w:sz w:val="20"/>
      <w:szCs w:val="20"/>
    </w:rPr>
  </w:style>
  <w:style w:type="character" w:styleId="Strong">
    <w:name w:val="Strong"/>
    <w:basedOn w:val="DefaultParagraphFont"/>
    <w:uiPriority w:val="22"/>
    <w:qFormat/>
    <w:rsid w:val="00717A4B"/>
    <w:rPr>
      <w:b/>
      <w:bCs/>
    </w:rPr>
  </w:style>
  <w:style w:type="paragraph" w:styleId="NormalWeb">
    <w:name w:val="Normal (Web)"/>
    <w:basedOn w:val="Normal"/>
    <w:uiPriority w:val="99"/>
    <w:semiHidden/>
    <w:unhideWhenUsed/>
    <w:rsid w:val="00717A4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717A4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717A4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17A4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717A4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717A4B"/>
    <w:pPr>
      <w:spacing w:before="240"/>
      <w:ind w:left="720" w:right="720"/>
    </w:pPr>
    <w:rPr>
      <w:color w:val="1C1C1C"/>
    </w:rPr>
  </w:style>
  <w:style w:type="paragraph" w:customStyle="1" w:styleId="SlidesNotes">
    <w:name w:val="Slides Notes"/>
    <w:basedOn w:val="Normal"/>
    <w:uiPriority w:val="4"/>
    <w:rsid w:val="00717A4B"/>
    <w:pPr>
      <w:spacing w:before="240"/>
    </w:pPr>
  </w:style>
  <w:style w:type="paragraph" w:customStyle="1" w:styleId="LegalHeader">
    <w:name w:val="Legal Header"/>
    <w:basedOn w:val="Normal"/>
    <w:uiPriority w:val="3"/>
    <w:rsid w:val="00717A4B"/>
    <w:pPr>
      <w:spacing w:before="600"/>
    </w:pPr>
    <w:rPr>
      <w:b/>
      <w:color w:val="auto"/>
      <w:u w:val="single"/>
    </w:rPr>
  </w:style>
  <w:style w:type="paragraph" w:customStyle="1" w:styleId="LegalBody">
    <w:name w:val="Legal Body"/>
    <w:basedOn w:val="Normal"/>
    <w:uiPriority w:val="3"/>
    <w:rsid w:val="00717A4B"/>
    <w:rPr>
      <w:sz w:val="18"/>
    </w:rPr>
  </w:style>
  <w:style w:type="paragraph" w:customStyle="1" w:styleId="CourseInfo">
    <w:name w:val="Course Info"/>
    <w:basedOn w:val="Normal"/>
    <w:uiPriority w:val="4"/>
    <w:rsid w:val="00717A4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717A4B"/>
    <w:rPr>
      <w:rFonts w:ascii="Arial" w:hAnsi="Arial"/>
      <w:color w:val="262626" w:themeColor="text1" w:themeTint="D9"/>
      <w:sz w:val="18"/>
    </w:rPr>
  </w:style>
  <w:style w:type="paragraph" w:customStyle="1" w:styleId="Strong1">
    <w:name w:val="Strong1"/>
    <w:basedOn w:val="LabStepNumbered"/>
    <w:link w:val="strongChar"/>
    <w:uiPriority w:val="5"/>
    <w:rsid w:val="00717A4B"/>
    <w:pPr>
      <w:numPr>
        <w:numId w:val="0"/>
      </w:numPr>
      <w:ind w:left="757" w:hanging="360"/>
    </w:pPr>
    <w:rPr>
      <w:b/>
    </w:rPr>
  </w:style>
  <w:style w:type="character" w:customStyle="1" w:styleId="strongChar">
    <w:name w:val="strong Char"/>
    <w:basedOn w:val="LabStepNumberedChar"/>
    <w:link w:val="Strong1"/>
    <w:uiPriority w:val="5"/>
    <w:rsid w:val="00717A4B"/>
    <w:rPr>
      <w:rFonts w:ascii="Arial" w:hAnsi="Arial"/>
      <w:b/>
      <w:color w:val="262626" w:themeColor="text1" w:themeTint="D9"/>
      <w:sz w:val="18"/>
    </w:rPr>
  </w:style>
  <w:style w:type="paragraph" w:customStyle="1" w:styleId="CourseCode">
    <w:name w:val="Course Code"/>
    <w:basedOn w:val="Normal"/>
    <w:uiPriority w:val="4"/>
    <w:rsid w:val="00717A4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17A4B"/>
    <w:pPr>
      <w:tabs>
        <w:tab w:val="right" w:leader="dot" w:pos="10790"/>
      </w:tabs>
      <w:spacing w:before="40" w:after="0"/>
      <w:ind w:left="432"/>
    </w:pPr>
    <w:rPr>
      <w:sz w:val="16"/>
    </w:rPr>
  </w:style>
  <w:style w:type="numbering" w:customStyle="1" w:styleId="LabStepsTemplate">
    <w:name w:val="LabStepsTemplate"/>
    <w:uiPriority w:val="99"/>
    <w:rsid w:val="00717A4B"/>
    <w:pPr>
      <w:numPr>
        <w:numId w:val="4"/>
      </w:numPr>
    </w:pPr>
  </w:style>
  <w:style w:type="paragraph" w:customStyle="1" w:styleId="ModuleDescription">
    <w:name w:val="Module Description"/>
    <w:basedOn w:val="Normal"/>
    <w:uiPriority w:val="4"/>
    <w:rsid w:val="00717A4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717A4B"/>
    <w:pPr>
      <w:jc w:val="center"/>
    </w:pPr>
  </w:style>
  <w:style w:type="paragraph" w:customStyle="1" w:styleId="TopicsCoveredItem">
    <w:name w:val="Topics Covered Item"/>
    <w:basedOn w:val="Normal"/>
    <w:uiPriority w:val="4"/>
    <w:rsid w:val="00717A4B"/>
    <w:pPr>
      <w:numPr>
        <w:numId w:val="5"/>
      </w:numPr>
      <w:spacing w:before="0" w:after="0"/>
      <w:contextualSpacing/>
    </w:pPr>
  </w:style>
  <w:style w:type="paragraph" w:customStyle="1" w:styleId="ModuleIntroHeader">
    <w:name w:val="Module Intro Header"/>
    <w:basedOn w:val="Normal"/>
    <w:uiPriority w:val="4"/>
    <w:rsid w:val="00717A4B"/>
    <w:pPr>
      <w:pBdr>
        <w:bottom w:val="single" w:sz="8" w:space="1" w:color="auto"/>
      </w:pBdr>
      <w:spacing w:before="360"/>
      <w:ind w:left="288"/>
    </w:pPr>
    <w:rPr>
      <w:b/>
      <w:sz w:val="24"/>
    </w:rPr>
  </w:style>
  <w:style w:type="paragraph" w:customStyle="1" w:styleId="ModuleAgendaItem">
    <w:name w:val="Module Agenda Item"/>
    <w:basedOn w:val="Normal"/>
    <w:uiPriority w:val="4"/>
    <w:rsid w:val="00717A4B"/>
    <w:pPr>
      <w:spacing w:before="0" w:after="0"/>
      <w:ind w:left="360" w:hanging="360"/>
      <w:contextualSpacing/>
    </w:pPr>
    <w:rPr>
      <w:sz w:val="24"/>
    </w:rPr>
  </w:style>
  <w:style w:type="paragraph" w:customStyle="1" w:styleId="LabExerciseItem">
    <w:name w:val="Lab Exercise Item"/>
    <w:basedOn w:val="Normal"/>
    <w:next w:val="Normal"/>
    <w:uiPriority w:val="4"/>
    <w:qFormat/>
    <w:rsid w:val="00717A4B"/>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717A4B"/>
    <w:pPr>
      <w:numPr>
        <w:ilvl w:val="1"/>
      </w:numPr>
    </w:pPr>
  </w:style>
  <w:style w:type="paragraph" w:customStyle="1" w:styleId="LabStepNumberedLevel3">
    <w:name w:val="Lab Step Numbered Level 3"/>
    <w:basedOn w:val="LabStepNumberedLevel2"/>
    <w:qFormat/>
    <w:rsid w:val="00717A4B"/>
    <w:pPr>
      <w:numPr>
        <w:ilvl w:val="2"/>
      </w:numPr>
      <w:tabs>
        <w:tab w:val="left" w:pos="994"/>
      </w:tabs>
    </w:pPr>
  </w:style>
  <w:style w:type="paragraph" w:customStyle="1" w:styleId="LabStepNumberedLevel4">
    <w:name w:val="Lab Step Numbered Level 4"/>
    <w:basedOn w:val="LabStepNumberedLevel3"/>
    <w:qFormat/>
    <w:rsid w:val="00717A4B"/>
    <w:pPr>
      <w:numPr>
        <w:ilvl w:val="3"/>
      </w:numPr>
      <w:tabs>
        <w:tab w:val="clear" w:pos="994"/>
        <w:tab w:val="left" w:pos="1627"/>
      </w:tabs>
    </w:pPr>
  </w:style>
  <w:style w:type="paragraph" w:customStyle="1" w:styleId="LabExerciseLeadIn">
    <w:name w:val="Lab Exercise Lead In"/>
    <w:basedOn w:val="Normal"/>
    <w:qFormat/>
    <w:rsid w:val="00717A4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D971EC"/>
    <w:pPr>
      <w:numPr>
        <w:numId w:val="33"/>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D971EC"/>
    <w:rPr>
      <w:rFonts w:ascii="Segoe UI Semilight" w:hAnsi="Segoe UI Semilight"/>
      <w:lang w:val="en-GB"/>
    </w:rPr>
  </w:style>
  <w:style w:type="character" w:styleId="UnresolvedMention">
    <w:name w:val="Unresolved Mention"/>
    <w:basedOn w:val="DefaultParagraphFont"/>
    <w:uiPriority w:val="99"/>
    <w:semiHidden/>
    <w:unhideWhenUsed/>
    <w:rsid w:val="009E27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eader" Target="header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hyperlink" Target="https://flow.microsoft.com/"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E5753-6546-48A1-ADB8-C1308D1A4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TotalTime>
  <Pages>20</Pages>
  <Words>2260</Words>
  <Characters>12888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15118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cp:revision>
  <cp:lastPrinted>2019-11-30T18:58:00Z</cp:lastPrinted>
  <dcterms:created xsi:type="dcterms:W3CDTF">2020-04-01T12:42:00Z</dcterms:created>
  <dcterms:modified xsi:type="dcterms:W3CDTF">2020-04-01T12:46:00Z</dcterms:modified>
</cp:coreProperties>
</file>